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7028FE3F" w14:textId="77777777" w:rsidTr="00A329E7">
        <w:trPr>
          <w:trHeight w:hRule="exact" w:val="2074"/>
        </w:trPr>
        <w:tc>
          <w:tcPr>
            <w:tcW w:w="9360" w:type="dxa"/>
            <w:tcMar>
              <w:top w:w="0" w:type="dxa"/>
              <w:bottom w:w="0" w:type="dxa"/>
            </w:tcMar>
          </w:tcPr>
          <w:p w14:paraId="443DD671" w14:textId="70C49824" w:rsidR="00692703" w:rsidRPr="00CF1A49" w:rsidRDefault="00FF0E7C" w:rsidP="00321495">
            <w:pPr>
              <w:pStyle w:val="Title"/>
            </w:pPr>
            <w:r>
              <w:t>Connor Readnour</w:t>
            </w:r>
          </w:p>
          <w:p w14:paraId="13588804" w14:textId="1A63F7F4" w:rsidR="007A6B84" w:rsidRPr="000F0557" w:rsidRDefault="00F758CD" w:rsidP="000F0557">
            <w:pPr>
              <w:pStyle w:val="Heading1"/>
              <w:jc w:val="center"/>
              <w:rPr>
                <w:rFonts w:asciiTheme="minorHAnsi" w:eastAsiaTheme="minorHAnsi" w:hAnsiTheme="minorHAnsi" w:cstheme="minorBidi"/>
                <w:b w:val="0"/>
                <w:caps w:val="0"/>
                <w:color w:val="595959" w:themeColor="text1" w:themeTint="A6"/>
                <w:sz w:val="22"/>
                <w:szCs w:val="22"/>
              </w:rPr>
            </w:pPr>
            <w:r>
              <w:t xml:space="preserve">Links &amp; </w:t>
            </w:r>
            <w:r w:rsidR="000F0557">
              <w:t>Contact</w:t>
            </w:r>
            <w:r>
              <w:t xml:space="preserve"> info</w:t>
            </w:r>
          </w:p>
          <w:p w14:paraId="4666C88F" w14:textId="77777777" w:rsidR="00692703" w:rsidRPr="007A6B84" w:rsidRDefault="008E637C" w:rsidP="002E4751">
            <w:pPr>
              <w:pStyle w:val="ContactInfoEmphasis"/>
              <w:contextualSpacing w:val="0"/>
              <w:rPr>
                <w:sz w:val="32"/>
                <w:szCs w:val="32"/>
              </w:rPr>
            </w:pPr>
            <w:hyperlink r:id="rId7" w:anchor="welcome-section" w:tooltip="Click here to navigate to my portfolio!" w:history="1">
              <w:r w:rsidRPr="00E01117">
                <w:rPr>
                  <w:sz w:val="32"/>
                  <w:szCs w:val="32"/>
                </w:rPr>
                <w:t>Portfolio</w:t>
              </w:r>
            </w:hyperlink>
            <w:r w:rsidR="00A469C2" w:rsidRPr="008E637C">
              <w:rPr>
                <w:sz w:val="32"/>
                <w:szCs w:val="32"/>
              </w:rPr>
              <w:t xml:space="preserve"> </w:t>
            </w:r>
            <w:sdt>
              <w:sdtPr>
                <w:rPr>
                  <w:sz w:val="32"/>
                  <w:szCs w:val="32"/>
                </w:rPr>
                <w:alias w:val="Divider dot:"/>
                <w:tag w:val="Divider dot:"/>
                <w:id w:val="2000459528"/>
                <w:placeholder>
                  <w:docPart w:val="CD4533C68EC442CF8217C8A9AB82CE56"/>
                </w:placeholder>
                <w:temporary/>
                <w:showingPlcHdr/>
                <w15:appearance w15:val="hidden"/>
              </w:sdtPr>
              <w:sdtContent>
                <w:r w:rsidR="00A469C2" w:rsidRPr="008E637C">
                  <w:rPr>
                    <w:sz w:val="32"/>
                    <w:szCs w:val="32"/>
                  </w:rPr>
                  <w:t>·</w:t>
                </w:r>
              </w:sdtContent>
            </w:sdt>
            <w:r w:rsidR="00A469C2" w:rsidRPr="008E637C">
              <w:rPr>
                <w:sz w:val="32"/>
                <w:szCs w:val="32"/>
              </w:rPr>
              <w:t xml:space="preserve"> </w:t>
            </w:r>
            <w:hyperlink r:id="rId8" w:tooltip="Click here to navigate to my linkedin page!" w:history="1">
              <w:r w:rsidRPr="008E637C">
                <w:rPr>
                  <w:sz w:val="32"/>
                  <w:szCs w:val="32"/>
                </w:rPr>
                <w:t>LinkedIn</w:t>
              </w:r>
            </w:hyperlink>
            <w:r>
              <w:rPr>
                <w:sz w:val="32"/>
                <w:szCs w:val="32"/>
              </w:rPr>
              <w:t xml:space="preserve"> </w:t>
            </w:r>
            <w:sdt>
              <w:sdtPr>
                <w:rPr>
                  <w:sz w:val="32"/>
                  <w:szCs w:val="32"/>
                </w:rPr>
                <w:alias w:val="Divider dot:"/>
                <w:tag w:val="Divider dot:"/>
                <w:id w:val="-2141249293"/>
                <w:placeholder>
                  <w:docPart w:val="014F49A5FF734F3DA0EBF352A994426C"/>
                </w:placeholder>
                <w:temporary/>
                <w:showingPlcHdr/>
                <w15:appearance w15:val="hidden"/>
              </w:sdtPr>
              <w:sdtContent>
                <w:r w:rsidRPr="0056467F">
                  <w:rPr>
                    <w:sz w:val="32"/>
                    <w:szCs w:val="32"/>
                  </w:rPr>
                  <w:t>·</w:t>
                </w:r>
              </w:sdtContent>
            </w:sdt>
            <w:r>
              <w:t xml:space="preserve"> </w:t>
            </w:r>
            <w:hyperlink r:id="rId9" w:tooltip="click here to email me!" w:history="1">
              <w:r w:rsidR="00A469C2" w:rsidRPr="00714DE0">
                <w:rPr>
                  <w:sz w:val="32"/>
                  <w:szCs w:val="32"/>
                </w:rPr>
                <w:t>connorreadnour@gmail.com</w:t>
              </w:r>
            </w:hyperlink>
            <w:r w:rsidR="002E4751">
              <w:rPr>
                <w:sz w:val="32"/>
                <w:szCs w:val="32"/>
              </w:rPr>
              <w:t xml:space="preserve"> </w:t>
            </w:r>
            <w:sdt>
              <w:sdtPr>
                <w:rPr>
                  <w:sz w:val="32"/>
                  <w:szCs w:val="32"/>
                </w:rPr>
                <w:alias w:val="Divider dot:"/>
                <w:tag w:val="Divider dot:"/>
                <w:id w:val="570158366"/>
                <w:placeholder>
                  <w:docPart w:val="5760E768583F43C9AD4E712CBC73E1CB"/>
                </w:placeholder>
                <w:temporary/>
                <w:showingPlcHdr/>
                <w15:appearance w15:val="hidden"/>
              </w:sdtPr>
              <w:sdtContent>
                <w:r w:rsidR="002E4751" w:rsidRPr="0056467F">
                  <w:rPr>
                    <w:sz w:val="32"/>
                    <w:szCs w:val="32"/>
                  </w:rPr>
                  <w:t>·</w:t>
                </w:r>
              </w:sdtContent>
            </w:sdt>
            <w:r w:rsidR="002E4751">
              <w:rPr>
                <w:sz w:val="32"/>
                <w:szCs w:val="32"/>
              </w:rPr>
              <w:t xml:space="preserve"> 630.639.6677</w:t>
            </w:r>
          </w:p>
        </w:tc>
      </w:tr>
      <w:tr w:rsidR="009571D8" w:rsidRPr="00CF1A49" w14:paraId="63E1338F" w14:textId="77777777" w:rsidTr="00E0403D">
        <w:tc>
          <w:tcPr>
            <w:tcW w:w="9360" w:type="dxa"/>
            <w:tcMar>
              <w:top w:w="432" w:type="dxa"/>
            </w:tcMar>
          </w:tcPr>
          <w:p w14:paraId="6FAEB118" w14:textId="3704F4FC" w:rsidR="002E4751" w:rsidRPr="002E4751" w:rsidRDefault="000F0557" w:rsidP="000F0557">
            <w:pPr>
              <w:pStyle w:val="Heading1"/>
              <w:jc w:val="center"/>
              <w:rPr>
                <w:rFonts w:asciiTheme="minorHAnsi" w:eastAsiaTheme="minorHAnsi" w:hAnsiTheme="minorHAnsi" w:cstheme="minorBidi"/>
                <w:b w:val="0"/>
                <w:caps w:val="0"/>
                <w:color w:val="595959" w:themeColor="text1" w:themeTint="A6"/>
                <w:sz w:val="22"/>
                <w:szCs w:val="22"/>
              </w:rPr>
            </w:pPr>
            <w:r>
              <w:t>s</w:t>
            </w:r>
            <w:r w:rsidR="002E4751">
              <w:t>ummary</w:t>
            </w:r>
          </w:p>
          <w:p w14:paraId="622826CB" w14:textId="0C5252AB" w:rsidR="00356E49" w:rsidRDefault="00356E49" w:rsidP="000F0557">
            <w:pPr>
              <w:pStyle w:val="Heading1"/>
              <w:jc w:val="center"/>
              <w:rPr>
                <w:rFonts w:ascii="Segoe UI" w:eastAsiaTheme="minorHAnsi" w:hAnsi="Segoe UI" w:cs="Segoe UI"/>
                <w:b w:val="0"/>
                <w:caps w:val="0"/>
                <w:color w:val="595959" w:themeColor="text1" w:themeTint="A6"/>
                <w:sz w:val="21"/>
                <w:szCs w:val="21"/>
                <w:shd w:val="clear" w:color="auto" w:fill="FFFFFF"/>
              </w:rPr>
            </w:pPr>
            <w:r w:rsidRPr="00356E49">
              <w:rPr>
                <w:rFonts w:ascii="Segoe UI" w:eastAsiaTheme="minorHAnsi" w:hAnsi="Segoe UI" w:cs="Segoe UI"/>
                <w:b w:val="0"/>
                <w:bCs/>
                <w:caps w:val="0"/>
                <w:color w:val="595959" w:themeColor="text1" w:themeTint="A6"/>
                <w:sz w:val="21"/>
                <w:szCs w:val="21"/>
                <w:shd w:val="clear" w:color="auto" w:fill="FFFFFF"/>
              </w:rPr>
              <w:t xml:space="preserve">Certified ISTQB Tester </w:t>
            </w:r>
            <w:r w:rsidR="00DC2EFA">
              <w:rPr>
                <w:rFonts w:ascii="Segoe UI" w:eastAsiaTheme="minorHAnsi" w:hAnsi="Segoe UI" w:cs="Segoe UI"/>
                <w:b w:val="0"/>
                <w:bCs/>
                <w:caps w:val="0"/>
                <w:color w:val="595959" w:themeColor="text1" w:themeTint="A6"/>
                <w:sz w:val="21"/>
                <w:szCs w:val="21"/>
                <w:shd w:val="clear" w:color="auto" w:fill="FFFFFF"/>
              </w:rPr>
              <w:t>with multiple</w:t>
            </w:r>
            <w:r w:rsidRPr="00356E49">
              <w:rPr>
                <w:rFonts w:ascii="Segoe UI" w:eastAsiaTheme="minorHAnsi" w:hAnsi="Segoe UI" w:cs="Segoe UI"/>
                <w:b w:val="0"/>
                <w:bCs/>
                <w:caps w:val="0"/>
                <w:color w:val="595959" w:themeColor="text1" w:themeTint="A6"/>
                <w:sz w:val="21"/>
                <w:szCs w:val="21"/>
                <w:shd w:val="clear" w:color="auto" w:fill="FFFFFF"/>
              </w:rPr>
              <w:t xml:space="preserve"> Salesforce </w:t>
            </w:r>
            <w:r w:rsidR="00DC2EFA">
              <w:rPr>
                <w:rFonts w:ascii="Segoe UI" w:eastAsiaTheme="minorHAnsi" w:hAnsi="Segoe UI" w:cs="Segoe UI"/>
                <w:b w:val="0"/>
                <w:bCs/>
                <w:caps w:val="0"/>
                <w:color w:val="595959" w:themeColor="text1" w:themeTint="A6"/>
                <w:sz w:val="21"/>
                <w:szCs w:val="21"/>
                <w:shd w:val="clear" w:color="auto" w:fill="FFFFFF"/>
              </w:rPr>
              <w:t>certifications</w:t>
            </w:r>
            <w:r w:rsidRPr="00356E49">
              <w:rPr>
                <w:rFonts w:ascii="Segoe UI" w:eastAsiaTheme="minorHAnsi" w:hAnsi="Segoe UI" w:cs="Segoe UI"/>
                <w:b w:val="0"/>
                <w:caps w:val="0"/>
                <w:color w:val="595959" w:themeColor="text1" w:themeTint="A6"/>
                <w:sz w:val="21"/>
                <w:szCs w:val="21"/>
                <w:shd w:val="clear" w:color="auto" w:fill="FFFFFF"/>
              </w:rPr>
              <w:t xml:space="preserve"> </w:t>
            </w:r>
            <w:r w:rsidR="00DC2EFA">
              <w:rPr>
                <w:rFonts w:ascii="Segoe UI" w:eastAsiaTheme="minorHAnsi" w:hAnsi="Segoe UI" w:cs="Segoe UI"/>
                <w:b w:val="0"/>
                <w:caps w:val="0"/>
                <w:color w:val="595959" w:themeColor="text1" w:themeTint="A6"/>
                <w:sz w:val="21"/>
                <w:szCs w:val="21"/>
                <w:shd w:val="clear" w:color="auto" w:fill="FFFFFF"/>
              </w:rPr>
              <w:t>and</w:t>
            </w:r>
            <w:r w:rsidRPr="00356E49">
              <w:rPr>
                <w:rFonts w:ascii="Segoe UI" w:eastAsiaTheme="minorHAnsi" w:hAnsi="Segoe UI" w:cs="Segoe UI"/>
                <w:b w:val="0"/>
                <w:caps w:val="0"/>
                <w:color w:val="595959" w:themeColor="text1" w:themeTint="A6"/>
                <w:sz w:val="21"/>
                <w:szCs w:val="21"/>
                <w:shd w:val="clear" w:color="auto" w:fill="FFFFFF"/>
              </w:rPr>
              <w:t xml:space="preserve"> 10+ years of</w:t>
            </w:r>
            <w:r w:rsidR="00DC2EFA">
              <w:rPr>
                <w:rFonts w:ascii="Segoe UI" w:eastAsiaTheme="minorHAnsi" w:hAnsi="Segoe UI" w:cs="Segoe UI"/>
                <w:b w:val="0"/>
                <w:caps w:val="0"/>
                <w:color w:val="595959" w:themeColor="text1" w:themeTint="A6"/>
                <w:sz w:val="21"/>
                <w:szCs w:val="21"/>
                <w:shd w:val="clear" w:color="auto" w:fill="FFFFFF"/>
              </w:rPr>
              <w:t xml:space="preserve"> IT</w:t>
            </w:r>
            <w:r w:rsidRPr="00356E49">
              <w:rPr>
                <w:rFonts w:ascii="Segoe UI" w:eastAsiaTheme="minorHAnsi" w:hAnsi="Segoe UI" w:cs="Segoe UI"/>
                <w:b w:val="0"/>
                <w:caps w:val="0"/>
                <w:color w:val="595959" w:themeColor="text1" w:themeTint="A6"/>
                <w:sz w:val="21"/>
                <w:szCs w:val="21"/>
                <w:shd w:val="clear" w:color="auto" w:fill="FFFFFF"/>
              </w:rPr>
              <w:t xml:space="preserve"> experience leveraging a wide array of software tools and programming languages.</w:t>
            </w:r>
          </w:p>
          <w:p w14:paraId="79000CE1" w14:textId="77777777" w:rsidR="00356E49" w:rsidRDefault="00356E49" w:rsidP="000F0557">
            <w:pPr>
              <w:pStyle w:val="Heading1"/>
              <w:jc w:val="center"/>
              <w:rPr>
                <w:rFonts w:ascii="Segoe UI" w:hAnsi="Segoe UI" w:cs="Segoe UI"/>
                <w:sz w:val="21"/>
                <w:szCs w:val="21"/>
                <w:shd w:val="clear" w:color="auto" w:fill="FFFFFF"/>
              </w:rPr>
            </w:pPr>
          </w:p>
          <w:p w14:paraId="1A5911A1" w14:textId="396529C4" w:rsidR="00AC7AA7" w:rsidRPr="00CF1A49" w:rsidRDefault="00000000" w:rsidP="000F0557">
            <w:pPr>
              <w:pStyle w:val="Heading1"/>
              <w:jc w:val="center"/>
            </w:pPr>
            <w:sdt>
              <w:sdtPr>
                <w:alias w:val="Skills:"/>
                <w:tag w:val="Skills:"/>
                <w:id w:val="2043932192"/>
                <w:placeholder>
                  <w:docPart w:val="6DA46A976F7041659EA85399C2741E41"/>
                </w:placeholder>
                <w:temporary/>
                <w:showingPlcHdr/>
                <w15:appearance w15:val="hidden"/>
              </w:sdtPr>
              <w:sdtContent>
                <w:r w:rsidR="00AC7AA7" w:rsidRPr="00CF1A49">
                  <w:t>Skills</w:t>
                </w:r>
              </w:sdtContent>
            </w:sdt>
          </w:p>
          <w:tbl>
            <w:tblPr>
              <w:tblStyle w:val="TableGrid"/>
              <w:tblW w:w="9570" w:type="dxa"/>
              <w:tblCellMar>
                <w:left w:w="0" w:type="dxa"/>
                <w:right w:w="0" w:type="dxa"/>
              </w:tblCellMar>
              <w:tblLook w:val="04A0" w:firstRow="1" w:lastRow="0" w:firstColumn="1" w:lastColumn="0" w:noHBand="0" w:noVBand="1"/>
              <w:tblDescription w:val="Skills layout table"/>
            </w:tblPr>
            <w:tblGrid>
              <w:gridCol w:w="4785"/>
              <w:gridCol w:w="4785"/>
            </w:tblGrid>
            <w:tr w:rsidR="00C20984" w:rsidRPr="006E1507" w14:paraId="7E08C2A6" w14:textId="77777777" w:rsidTr="009378FE">
              <w:trPr>
                <w:trHeight w:hRule="exact" w:val="20"/>
              </w:trPr>
              <w:tc>
                <w:tcPr>
                  <w:tcW w:w="4785" w:type="dxa"/>
                  <w:tcBorders>
                    <w:top w:val="nil"/>
                    <w:left w:val="nil"/>
                    <w:bottom w:val="nil"/>
                    <w:right w:val="nil"/>
                  </w:tcBorders>
                </w:tcPr>
                <w:p w14:paraId="714D64E9" w14:textId="77777777" w:rsidR="00C20984" w:rsidRPr="0056467F" w:rsidRDefault="00C20984" w:rsidP="009378FE">
                  <w:pPr>
                    <w:pStyle w:val="ListBullet"/>
                    <w:contextualSpacing w:val="0"/>
                  </w:pPr>
                  <w:bookmarkStart w:id="0" w:name="_078a3e4d_f15e_4dec_8289_8e39fe3458da"/>
                  <w:bookmarkStart w:id="1" w:name="_8b3a63ff_8122_47b5_aae6_60a410d71289"/>
                  <w:bookmarkEnd w:id="0"/>
                </w:p>
                <w:p w14:paraId="412527C5" w14:textId="77777777" w:rsidR="00C20984" w:rsidRPr="0056467F" w:rsidRDefault="00C20984" w:rsidP="009378FE">
                  <w:pPr>
                    <w:pStyle w:val="ListBullet"/>
                    <w:contextualSpacing w:val="0"/>
                  </w:pPr>
                </w:p>
                <w:p w14:paraId="49738469" w14:textId="77777777" w:rsidR="00C20984" w:rsidRPr="0056467F" w:rsidRDefault="00C20984" w:rsidP="009378FE">
                  <w:pPr>
                    <w:pStyle w:val="ListBullet"/>
                    <w:contextualSpacing w:val="0"/>
                  </w:pPr>
                </w:p>
                <w:p w14:paraId="6FAB93CC" w14:textId="77777777" w:rsidR="00C20984" w:rsidRPr="006E1507" w:rsidRDefault="00C20984" w:rsidP="009378FE">
                  <w:pPr>
                    <w:pStyle w:val="ListBullet"/>
                    <w:contextualSpacing w:val="0"/>
                  </w:pPr>
                </w:p>
                <w:p w14:paraId="2451E947" w14:textId="77777777" w:rsidR="00C20984" w:rsidRDefault="00C20984">
                  <w:pPr>
                    <w:rPr>
                      <w:sz w:val="2"/>
                    </w:rPr>
                  </w:pPr>
                </w:p>
              </w:tc>
              <w:tc>
                <w:tcPr>
                  <w:tcW w:w="4785" w:type="dxa"/>
                  <w:tcBorders>
                    <w:top w:val="nil"/>
                    <w:left w:val="nil"/>
                    <w:bottom w:val="nil"/>
                    <w:right w:val="nil"/>
                  </w:tcBorders>
                  <w:tcMar>
                    <w:left w:w="360" w:type="dxa"/>
                  </w:tcMar>
                </w:tcPr>
                <w:p w14:paraId="756F1F7B" w14:textId="77777777" w:rsidR="00C20984" w:rsidRDefault="00C20984" w:rsidP="009378FE">
                  <w:pPr>
                    <w:pStyle w:val="ListBullet"/>
                    <w:contextualSpacing w:val="0"/>
                  </w:pPr>
                </w:p>
                <w:p w14:paraId="4317B7F5" w14:textId="77777777" w:rsidR="00C20984" w:rsidRPr="006E1507" w:rsidRDefault="00C20984" w:rsidP="009378FE">
                  <w:pPr>
                    <w:pStyle w:val="ListBullet"/>
                    <w:contextualSpacing w:val="0"/>
                  </w:pPr>
                </w:p>
                <w:p w14:paraId="7FF8F8A8" w14:textId="77777777" w:rsidR="00C20984" w:rsidRPr="0056467F" w:rsidRDefault="00C20984" w:rsidP="009378FE">
                  <w:pPr>
                    <w:pStyle w:val="ListBullet"/>
                    <w:contextualSpacing w:val="0"/>
                  </w:pPr>
                  <w:r>
                    <w:t>SharePoint, Lucidchart</w:t>
                  </w:r>
                </w:p>
                <w:p w14:paraId="0D685040" w14:textId="77777777" w:rsidR="00C20984" w:rsidRPr="006E1507" w:rsidRDefault="00C20984" w:rsidP="009378FE">
                  <w:pPr>
                    <w:pStyle w:val="ListBullet"/>
                    <w:contextualSpacing w:val="0"/>
                  </w:pPr>
                  <w:r>
                    <w:t>Azure DevOps, Slack, Chrome Dev Tools</w:t>
                  </w:r>
                </w:p>
                <w:p w14:paraId="75DB6D9B" w14:textId="77777777" w:rsidR="00C20984" w:rsidRDefault="00C20984">
                  <w:pPr>
                    <w:rPr>
                      <w:sz w:val="2"/>
                    </w:rPr>
                  </w:pPr>
                </w:p>
              </w:tc>
            </w:tr>
            <w:tr w:rsidR="001210C7" w:rsidRPr="006E1507" w14:paraId="4B055F89" w14:textId="77777777" w:rsidTr="009378FE">
              <w:trPr>
                <w:trHeight w:val="563"/>
              </w:trPr>
              <w:tc>
                <w:tcPr>
                  <w:tcW w:w="4785" w:type="dxa"/>
                </w:tcPr>
                <w:p w14:paraId="18D17FC2" w14:textId="547708EA" w:rsidR="001210C7" w:rsidRDefault="00372E6D" w:rsidP="0026793C">
                  <w:pPr>
                    <w:pStyle w:val="ListBullet"/>
                    <w:contextualSpacing w:val="0"/>
                  </w:pPr>
                  <w:r w:rsidRPr="00372E6D">
                    <w:t>CGI Advantage ERP</w:t>
                  </w:r>
                  <w:r w:rsidR="007455F6">
                    <w:t>, TestSavvy</w:t>
                  </w:r>
                  <w:r>
                    <w:t xml:space="preserve"> </w:t>
                  </w:r>
                  <w:r w:rsidR="0026793C">
                    <w:t>Automation tool</w:t>
                  </w:r>
                </w:p>
                <w:p w14:paraId="381EFDEF" w14:textId="2F67F2B6" w:rsidR="001210C7" w:rsidRDefault="0026793C" w:rsidP="001210C7">
                  <w:pPr>
                    <w:pStyle w:val="ListBullet"/>
                    <w:contextualSpacing w:val="0"/>
                  </w:pPr>
                  <w:r>
                    <w:t xml:space="preserve">Salesforce </w:t>
                  </w:r>
                  <w:r w:rsidR="001210C7">
                    <w:t xml:space="preserve">Email </w:t>
                  </w:r>
                  <w:r w:rsidR="004E39A4">
                    <w:t>Campaign QA</w:t>
                  </w:r>
                </w:p>
                <w:p w14:paraId="18832629" w14:textId="5E40DC69" w:rsidR="0026793C" w:rsidRDefault="0026793C" w:rsidP="001210C7">
                  <w:pPr>
                    <w:pStyle w:val="ListBullet"/>
                    <w:contextualSpacing w:val="0"/>
                  </w:pPr>
                  <w:r>
                    <w:t>SF Automation Studio, Journey &amp; Contact Builder</w:t>
                  </w:r>
                </w:p>
                <w:p w14:paraId="1800861B" w14:textId="693D7042" w:rsidR="001210C7" w:rsidRPr="0056467F" w:rsidRDefault="001210C7" w:rsidP="001210C7">
                  <w:pPr>
                    <w:pStyle w:val="ListBullet"/>
                    <w:contextualSpacing w:val="0"/>
                  </w:pPr>
                  <w:r w:rsidRPr="0056467F">
                    <w:t>Unit</w:t>
                  </w:r>
                  <w:r w:rsidR="008455EB">
                    <w:t>,</w:t>
                  </w:r>
                  <w:r w:rsidR="00561559">
                    <w:t xml:space="preserve"> Smoke,</w:t>
                  </w:r>
                  <w:r w:rsidR="008455EB">
                    <w:t xml:space="preserve"> A/B </w:t>
                  </w:r>
                  <w:r>
                    <w:t>&amp; User Acceptance Testing</w:t>
                  </w:r>
                </w:p>
                <w:p w14:paraId="7B932A45" w14:textId="7D6556B6" w:rsidR="001210C7" w:rsidRPr="006E1507" w:rsidRDefault="00164303" w:rsidP="001210C7">
                  <w:pPr>
                    <w:pStyle w:val="ListBullet"/>
                    <w:contextualSpacing w:val="0"/>
                  </w:pPr>
                  <w:r>
                    <w:t>VLOOKUP, Pivot Tables, Macros &amp; Functions</w:t>
                  </w:r>
                  <w:r w:rsidR="001210C7">
                    <w:t xml:space="preserve"> </w:t>
                  </w:r>
                </w:p>
              </w:tc>
              <w:tc>
                <w:tcPr>
                  <w:tcW w:w="4785" w:type="dxa"/>
                  <w:tcMar>
                    <w:left w:w="360" w:type="dxa"/>
                  </w:tcMar>
                </w:tcPr>
                <w:p w14:paraId="19B63939" w14:textId="414437DD" w:rsidR="001210C7" w:rsidRDefault="001210C7" w:rsidP="001210C7">
                  <w:pPr>
                    <w:pStyle w:val="ListBullet"/>
                    <w:contextualSpacing w:val="0"/>
                  </w:pPr>
                  <w:r>
                    <w:t>SQL Server, MySQL, Presto</w:t>
                  </w:r>
                </w:p>
                <w:p w14:paraId="7EBDFCB2" w14:textId="5D9F9C7D" w:rsidR="001210C7" w:rsidRDefault="001210C7" w:rsidP="001210C7">
                  <w:pPr>
                    <w:pStyle w:val="ListBullet"/>
                    <w:contextualSpacing w:val="0"/>
                  </w:pPr>
                  <w:r>
                    <w:t xml:space="preserve">HTML, CSS, </w:t>
                  </w:r>
                  <w:r w:rsidR="00D854A9">
                    <w:t xml:space="preserve">JavaScript, </w:t>
                  </w:r>
                  <w:r>
                    <w:t>SQL, A</w:t>
                  </w:r>
                  <w:r w:rsidR="000520CA">
                    <w:t>MP</w:t>
                  </w:r>
                  <w:r>
                    <w:t>script</w:t>
                  </w:r>
                </w:p>
                <w:p w14:paraId="59943352" w14:textId="2F305525" w:rsidR="001210C7" w:rsidRPr="006E1507" w:rsidRDefault="00751A5B" w:rsidP="001210C7">
                  <w:pPr>
                    <w:pStyle w:val="ListBullet"/>
                    <w:contextualSpacing w:val="0"/>
                  </w:pPr>
                  <w:r>
                    <w:t>Treasure Data, Crystal Reports</w:t>
                  </w:r>
                </w:p>
                <w:p w14:paraId="09C3A15F" w14:textId="3352167B" w:rsidR="00561559" w:rsidRPr="0056467F" w:rsidRDefault="00994A6B" w:rsidP="00561559">
                  <w:pPr>
                    <w:pStyle w:val="ListBullet"/>
                    <w:contextualSpacing w:val="0"/>
                  </w:pPr>
                  <w:r>
                    <w:t>Bootstrap, jQuery</w:t>
                  </w:r>
                  <w:r w:rsidR="00CF68F2">
                    <w:t>, Responsive Design</w:t>
                  </w:r>
                </w:p>
                <w:p w14:paraId="1914B8E1" w14:textId="29DD9C75" w:rsidR="001210C7" w:rsidRPr="006E1507" w:rsidRDefault="00561559" w:rsidP="00561559">
                  <w:pPr>
                    <w:pStyle w:val="ListBullet"/>
                    <w:contextualSpacing w:val="0"/>
                  </w:pPr>
                  <w:r>
                    <w:t>Jira</w:t>
                  </w:r>
                  <w:r w:rsidR="00994A6B">
                    <w:t xml:space="preserve">, </w:t>
                  </w:r>
                  <w:r w:rsidR="008D78DF">
                    <w:t xml:space="preserve">Azure, </w:t>
                  </w:r>
                  <w:r w:rsidR="00792939">
                    <w:t>qTest</w:t>
                  </w:r>
                  <w:r w:rsidR="00994A6B">
                    <w:t xml:space="preserve"> </w:t>
                  </w:r>
                  <w:r w:rsidR="008D78DF">
                    <w:t>&amp;</w:t>
                  </w:r>
                  <w:r w:rsidR="00994A6B">
                    <w:t xml:space="preserve"> Excel</w:t>
                  </w:r>
                  <w:r w:rsidR="00792939">
                    <w:t xml:space="preserve"> </w:t>
                  </w:r>
                  <w:r>
                    <w:t xml:space="preserve">for </w:t>
                  </w:r>
                  <w:r w:rsidR="008D78DF">
                    <w:t>test</w:t>
                  </w:r>
                  <w:r>
                    <w:t xml:space="preserve"> tracking </w:t>
                  </w:r>
                </w:p>
              </w:tc>
            </w:tr>
            <w:bookmarkEnd w:id="1"/>
          </w:tbl>
          <w:p w14:paraId="5E2C485E" w14:textId="30227A63" w:rsidR="00C20984" w:rsidRPr="00CF1A49" w:rsidRDefault="00C20984" w:rsidP="00A80695">
            <w:pPr>
              <w:contextualSpacing w:val="0"/>
            </w:pPr>
          </w:p>
        </w:tc>
      </w:tr>
    </w:tbl>
    <w:p w14:paraId="48398444" w14:textId="77777777" w:rsidR="00E0403D" w:rsidRPr="00CF1A49" w:rsidRDefault="00000000" w:rsidP="00E0403D">
      <w:pPr>
        <w:pStyle w:val="Heading1"/>
      </w:pPr>
      <w:sdt>
        <w:sdtPr>
          <w:alias w:val="Experience:"/>
          <w:tag w:val="Experience:"/>
          <w:id w:val="-1983300934"/>
          <w:placeholder>
            <w:docPart w:val="E4596E92BEFF4BD5B743248B75455BF6"/>
          </w:placeholder>
          <w:temporary/>
          <w:showingPlcHdr/>
          <w15:appearance w15:val="hidden"/>
        </w:sdtPr>
        <w:sdtContent>
          <w:r w:rsidR="00E0403D"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313"/>
      </w:tblGrid>
      <w:tr w:rsidR="00E0403D" w:rsidRPr="00CF1A49" w14:paraId="7E091876" w14:textId="77777777" w:rsidTr="007852FF">
        <w:trPr>
          <w:trHeight w:hRule="exact" w:val="20"/>
        </w:trPr>
        <w:tc>
          <w:tcPr>
            <w:tcW w:w="9313" w:type="dxa"/>
            <w:tcBorders>
              <w:top w:val="nil"/>
              <w:left w:val="nil"/>
              <w:bottom w:val="nil"/>
              <w:right w:val="nil"/>
            </w:tcBorders>
          </w:tcPr>
          <w:p w14:paraId="6193FEEA" w14:textId="77777777" w:rsidR="00E0403D" w:rsidRPr="00D0362F" w:rsidRDefault="00E0403D" w:rsidP="00EE49EB">
            <w:pPr>
              <w:rPr>
                <w:rFonts w:cs="Segoe UI"/>
                <w:szCs w:val="20"/>
                <w:shd w:val="clear" w:color="auto" w:fill="FFFFFF"/>
              </w:rPr>
            </w:pPr>
            <w:bookmarkStart w:id="2" w:name="_d2610a03_470e_4197_80c2_087c19e97c95"/>
            <w:bookmarkStart w:id="3" w:name="_d0d26864_3f4c_4507_ba40_6eb332933ca0"/>
            <w:bookmarkEnd w:id="2"/>
            <w:proofErr w:type="gramStart"/>
            <w:r>
              <w:rPr>
                <w:rFonts w:cs="Segoe UI"/>
                <w:szCs w:val="20"/>
                <w:shd w:val="clear" w:color="auto" w:fill="FFFFFF"/>
              </w:rPr>
              <w:t>P{</w:t>
            </w:r>
            <w:proofErr w:type="gramEnd"/>
          </w:p>
          <w:p w14:paraId="05A74B86" w14:textId="77777777" w:rsidR="00E0403D" w:rsidRDefault="00E0403D" w:rsidP="00EE49EB">
            <w:pPr>
              <w:rPr>
                <w:sz w:val="2"/>
              </w:rPr>
            </w:pPr>
          </w:p>
        </w:tc>
      </w:tr>
      <w:tr w:rsidR="00E0403D" w:rsidRPr="00CF1A49" w14:paraId="3A6E221A" w14:textId="77777777" w:rsidTr="007852FF">
        <w:tc>
          <w:tcPr>
            <w:tcW w:w="9313" w:type="dxa"/>
            <w:tcBorders>
              <w:left w:val="nil"/>
              <w:bottom w:val="nil"/>
            </w:tcBorders>
          </w:tcPr>
          <w:p w14:paraId="49364597" w14:textId="55718C79" w:rsidR="003A7502" w:rsidRPr="0073299D" w:rsidRDefault="003A7502" w:rsidP="003A7502">
            <w:pPr>
              <w:pStyle w:val="Heading2"/>
              <w:contextualSpacing w:val="0"/>
              <w:rPr>
                <w:i/>
                <w:iCs/>
                <w:color w:val="595959" w:themeColor="text1" w:themeTint="A6"/>
                <w:sz w:val="24"/>
                <w:szCs w:val="28"/>
              </w:rPr>
            </w:pPr>
            <w:r>
              <w:rPr>
                <w:i/>
                <w:iCs/>
                <w:color w:val="595959" w:themeColor="text1" w:themeTint="A6"/>
                <w:sz w:val="24"/>
                <w:szCs w:val="28"/>
              </w:rPr>
              <w:t xml:space="preserve">Stanfield Systems </w:t>
            </w:r>
          </w:p>
          <w:p w14:paraId="42189C8E" w14:textId="50ED0A43" w:rsidR="003A7502" w:rsidRPr="00B3710C" w:rsidRDefault="00011D63" w:rsidP="003A7502">
            <w:pPr>
              <w:pStyle w:val="Heading2"/>
              <w:contextualSpacing w:val="0"/>
              <w:rPr>
                <w:bCs/>
                <w:color w:val="595959" w:themeColor="text1" w:themeTint="A6"/>
                <w:sz w:val="22"/>
                <w:szCs w:val="24"/>
              </w:rPr>
            </w:pPr>
            <w:r>
              <w:rPr>
                <w:rFonts w:cs="Segoe UI"/>
                <w:bCs/>
                <w:caps w:val="0"/>
              </w:rPr>
              <w:t xml:space="preserve">ERP </w:t>
            </w:r>
            <w:r w:rsidR="003A7502">
              <w:rPr>
                <w:rFonts w:cs="Segoe UI"/>
                <w:bCs/>
                <w:caps w:val="0"/>
              </w:rPr>
              <w:t>Test Analyst</w:t>
            </w:r>
            <w:r w:rsidR="003A7502" w:rsidRPr="00B3710C">
              <w:rPr>
                <w:bCs/>
                <w:color w:val="595959" w:themeColor="text1" w:themeTint="A6"/>
                <w:sz w:val="22"/>
                <w:szCs w:val="24"/>
              </w:rPr>
              <w:t xml:space="preserve"> </w:t>
            </w:r>
            <w:r w:rsidR="003A7502" w:rsidRPr="00B3710C">
              <w:rPr>
                <w:rFonts w:cs="Segoe UI"/>
                <w:bCs/>
                <w:caps w:val="0"/>
              </w:rPr>
              <w:t xml:space="preserve">| </w:t>
            </w:r>
            <w:r w:rsidR="003A7502">
              <w:rPr>
                <w:rFonts w:cs="Segoe UI"/>
                <w:bCs/>
                <w:caps w:val="0"/>
              </w:rPr>
              <w:t>December</w:t>
            </w:r>
            <w:r w:rsidR="003A7502" w:rsidRPr="00B3710C">
              <w:rPr>
                <w:rFonts w:cs="Segoe UI"/>
                <w:bCs/>
                <w:caps w:val="0"/>
              </w:rPr>
              <w:t xml:space="preserve"> 202</w:t>
            </w:r>
            <w:r w:rsidR="003A7502">
              <w:rPr>
                <w:rFonts w:cs="Segoe UI"/>
                <w:bCs/>
                <w:caps w:val="0"/>
              </w:rPr>
              <w:t>5</w:t>
            </w:r>
            <w:r w:rsidR="003A7502" w:rsidRPr="00B3710C">
              <w:rPr>
                <w:rFonts w:cs="Segoe UI"/>
                <w:bCs/>
                <w:caps w:val="0"/>
              </w:rPr>
              <w:t xml:space="preserve"> </w:t>
            </w:r>
            <w:r w:rsidR="003A7502">
              <w:rPr>
                <w:rFonts w:cs="Segoe UI"/>
                <w:bCs/>
                <w:caps w:val="0"/>
              </w:rPr>
              <w:t>–</w:t>
            </w:r>
            <w:r w:rsidR="003A7502" w:rsidRPr="00B3710C">
              <w:rPr>
                <w:rFonts w:cs="Segoe UI"/>
                <w:bCs/>
                <w:caps w:val="0"/>
              </w:rPr>
              <w:t xml:space="preserve"> </w:t>
            </w:r>
            <w:r w:rsidR="003A7502">
              <w:rPr>
                <w:rFonts w:cs="Segoe UI"/>
                <w:bCs/>
                <w:caps w:val="0"/>
              </w:rPr>
              <w:t>Present</w:t>
            </w:r>
          </w:p>
          <w:p w14:paraId="5904D0D4" w14:textId="2BABE76B"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Planned and executed manual test</w:t>
            </w:r>
            <w:r>
              <w:rPr>
                <w:rFonts w:eastAsiaTheme="minorHAnsi" w:cs="Segoe UI"/>
                <w:b w:val="0"/>
                <w:caps w:val="0"/>
                <w:color w:val="595959" w:themeColor="text1" w:themeTint="A6"/>
                <w:sz w:val="22"/>
                <w:szCs w:val="20"/>
                <w:shd w:val="clear" w:color="auto" w:fill="FFFFFF"/>
              </w:rPr>
              <w:t>s</w:t>
            </w:r>
            <w:r w:rsidRPr="003A7502">
              <w:rPr>
                <w:rFonts w:eastAsiaTheme="minorHAnsi" w:cs="Segoe UI"/>
                <w:b w:val="0"/>
                <w:caps w:val="0"/>
                <w:color w:val="595959" w:themeColor="text1" w:themeTint="A6"/>
                <w:sz w:val="22"/>
                <w:szCs w:val="20"/>
                <w:shd w:val="clear" w:color="auto" w:fill="FFFFFF"/>
              </w:rPr>
              <w:t xml:space="preserve"> </w:t>
            </w:r>
            <w:r>
              <w:rPr>
                <w:rFonts w:eastAsiaTheme="minorHAnsi" w:cs="Segoe UI"/>
                <w:b w:val="0"/>
                <w:caps w:val="0"/>
                <w:color w:val="595959" w:themeColor="text1" w:themeTint="A6"/>
                <w:sz w:val="22"/>
                <w:szCs w:val="20"/>
                <w:shd w:val="clear" w:color="auto" w:fill="FFFFFF"/>
              </w:rPr>
              <w:t>across</w:t>
            </w:r>
            <w:r w:rsidRPr="003A7502">
              <w:rPr>
                <w:rFonts w:eastAsiaTheme="minorHAnsi" w:cs="Segoe UI"/>
                <w:b w:val="0"/>
                <w:caps w:val="0"/>
                <w:color w:val="595959" w:themeColor="text1" w:themeTint="A6"/>
                <w:sz w:val="22"/>
                <w:szCs w:val="20"/>
                <w:shd w:val="clear" w:color="auto" w:fill="FFFFFF"/>
              </w:rPr>
              <w:t xml:space="preserve"> SIT, UAT, payroll testing, and interface validation to ensure full end-to-end coverage</w:t>
            </w:r>
            <w:r w:rsidR="00372E6D">
              <w:rPr>
                <w:rFonts w:eastAsiaTheme="minorHAnsi" w:cs="Segoe UI"/>
                <w:b w:val="0"/>
                <w:caps w:val="0"/>
                <w:color w:val="595959" w:themeColor="text1" w:themeTint="A6"/>
                <w:sz w:val="22"/>
                <w:szCs w:val="20"/>
                <w:shd w:val="clear" w:color="auto" w:fill="FFFFFF"/>
              </w:rPr>
              <w:t xml:space="preserve"> for CGI Advantage ERP</w:t>
            </w:r>
            <w:r w:rsidRPr="003A7502">
              <w:rPr>
                <w:rFonts w:eastAsiaTheme="minorHAnsi" w:cs="Segoe UI"/>
                <w:b w:val="0"/>
                <w:caps w:val="0"/>
                <w:color w:val="595959" w:themeColor="text1" w:themeTint="A6"/>
                <w:sz w:val="22"/>
                <w:szCs w:val="20"/>
                <w:shd w:val="clear" w:color="auto" w:fill="FFFFFF"/>
              </w:rPr>
              <w:t>.</w:t>
            </w:r>
          </w:p>
          <w:p w14:paraId="28CC3048"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3C64F6C6"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Created detailed test plans, test cases, and scenarios while analyzing requirements and partnering with developers to confirm accurate coverage.</w:t>
            </w:r>
          </w:p>
          <w:p w14:paraId="085BE1C0"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683D20F9" w14:textId="6C31E7D0" w:rsid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Identified, documented, and tracked defects using standard test management tools, performed regression testing, and validated system fixes and enhancements.</w:t>
            </w:r>
          </w:p>
          <w:p w14:paraId="59B682A9" w14:textId="77777777" w:rsidR="007455F6" w:rsidRDefault="007455F6" w:rsidP="003A7502">
            <w:pPr>
              <w:pStyle w:val="Heading2"/>
              <w:rPr>
                <w:rFonts w:eastAsiaTheme="minorHAnsi" w:cs="Segoe UI"/>
                <w:b w:val="0"/>
                <w:caps w:val="0"/>
                <w:color w:val="595959" w:themeColor="text1" w:themeTint="A6"/>
                <w:sz w:val="22"/>
                <w:szCs w:val="20"/>
                <w:shd w:val="clear" w:color="auto" w:fill="FFFFFF"/>
              </w:rPr>
            </w:pPr>
          </w:p>
          <w:p w14:paraId="3D6C4C18" w14:textId="76F3AB7D" w:rsidR="00DC1751" w:rsidRDefault="007455F6"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xml:space="preserve">• </w:t>
            </w:r>
            <w:r w:rsidRPr="007455F6">
              <w:rPr>
                <w:rFonts w:eastAsiaTheme="minorHAnsi" w:cs="Segoe UI"/>
                <w:b w:val="0"/>
                <w:caps w:val="0"/>
                <w:color w:val="595959" w:themeColor="text1" w:themeTint="A6"/>
                <w:sz w:val="22"/>
                <w:szCs w:val="20"/>
                <w:shd w:val="clear" w:color="auto" w:fill="FFFFFF"/>
              </w:rPr>
              <w:t>Performed regression testing for CGI Advantage ERP HR modules using the TestSavvy automated test case builder to ensure compliance with client and government requirements.</w:t>
            </w:r>
          </w:p>
          <w:p w14:paraId="0709B84F" w14:textId="77777777" w:rsidR="007455F6" w:rsidRPr="003A7502" w:rsidRDefault="007455F6" w:rsidP="003A7502">
            <w:pPr>
              <w:pStyle w:val="Heading2"/>
              <w:rPr>
                <w:rFonts w:eastAsiaTheme="minorHAnsi" w:cs="Segoe UI"/>
                <w:b w:val="0"/>
                <w:caps w:val="0"/>
                <w:color w:val="595959" w:themeColor="text1" w:themeTint="A6"/>
                <w:sz w:val="22"/>
                <w:szCs w:val="20"/>
                <w:shd w:val="clear" w:color="auto" w:fill="FFFFFF"/>
              </w:rPr>
            </w:pPr>
          </w:p>
          <w:p w14:paraId="6FE395DE" w14:textId="000E6BF3" w:rsidR="00937449" w:rsidRPr="0073299D" w:rsidRDefault="00014377" w:rsidP="00EE49EB">
            <w:pPr>
              <w:pStyle w:val="Heading2"/>
              <w:contextualSpacing w:val="0"/>
              <w:rPr>
                <w:i/>
                <w:iCs/>
                <w:color w:val="595959" w:themeColor="text1" w:themeTint="A6"/>
                <w:sz w:val="24"/>
                <w:szCs w:val="28"/>
              </w:rPr>
            </w:pPr>
            <w:r>
              <w:rPr>
                <w:i/>
                <w:iCs/>
                <w:color w:val="595959" w:themeColor="text1" w:themeTint="A6"/>
                <w:sz w:val="24"/>
                <w:szCs w:val="28"/>
              </w:rPr>
              <w:t>robert half</w:t>
            </w:r>
          </w:p>
          <w:p w14:paraId="1595401A" w14:textId="79F88EC4" w:rsidR="00E0403D" w:rsidRPr="00B3710C" w:rsidRDefault="00E0403D" w:rsidP="00EE49EB">
            <w:pPr>
              <w:pStyle w:val="Heading2"/>
              <w:contextualSpacing w:val="0"/>
              <w:rPr>
                <w:bCs/>
                <w:color w:val="595959" w:themeColor="text1" w:themeTint="A6"/>
                <w:sz w:val="22"/>
                <w:szCs w:val="24"/>
              </w:rPr>
            </w:pPr>
            <w:r w:rsidRPr="00B3710C">
              <w:rPr>
                <w:rFonts w:cs="Segoe UI"/>
                <w:bCs/>
                <w:caps w:val="0"/>
              </w:rPr>
              <w:t>Marketing QA Analyst III</w:t>
            </w:r>
            <w:r w:rsidRPr="00B3710C">
              <w:rPr>
                <w:bCs/>
                <w:color w:val="595959" w:themeColor="text1" w:themeTint="A6"/>
                <w:sz w:val="22"/>
                <w:szCs w:val="24"/>
              </w:rPr>
              <w:t xml:space="preserve"> </w:t>
            </w:r>
            <w:r w:rsidRPr="00B3710C">
              <w:rPr>
                <w:rFonts w:cs="Segoe UI"/>
                <w:bCs/>
                <w:caps w:val="0"/>
              </w:rPr>
              <w:t>| Nov</w:t>
            </w:r>
            <w:r w:rsidR="00604724">
              <w:rPr>
                <w:rFonts w:cs="Segoe UI"/>
                <w:bCs/>
                <w:caps w:val="0"/>
              </w:rPr>
              <w:t>ember</w:t>
            </w:r>
            <w:r w:rsidRPr="00B3710C">
              <w:rPr>
                <w:rFonts w:cs="Segoe UI"/>
                <w:bCs/>
                <w:caps w:val="0"/>
              </w:rPr>
              <w:t xml:space="preserve"> 2022 </w:t>
            </w:r>
            <w:r w:rsidR="003C17E9">
              <w:rPr>
                <w:rFonts w:cs="Segoe UI"/>
                <w:bCs/>
                <w:caps w:val="0"/>
              </w:rPr>
              <w:t>–</w:t>
            </w:r>
            <w:r w:rsidRPr="00B3710C">
              <w:rPr>
                <w:rFonts w:cs="Segoe UI"/>
                <w:bCs/>
                <w:caps w:val="0"/>
              </w:rPr>
              <w:t xml:space="preserve"> </w:t>
            </w:r>
            <w:r w:rsidR="003C17E9">
              <w:rPr>
                <w:rFonts w:cs="Segoe UI"/>
                <w:bCs/>
                <w:caps w:val="0"/>
              </w:rPr>
              <w:t>March 2025</w:t>
            </w:r>
          </w:p>
          <w:p w14:paraId="678918BB" w14:textId="0302DB92"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xml:space="preserve">• Designed and executed thousands of test cases </w:t>
            </w:r>
            <w:r>
              <w:rPr>
                <w:rFonts w:eastAsiaTheme="minorHAnsi" w:cs="Segoe UI"/>
                <w:b w:val="0"/>
                <w:caps w:val="0"/>
                <w:color w:val="595959" w:themeColor="text1" w:themeTint="A6"/>
                <w:sz w:val="22"/>
                <w:szCs w:val="20"/>
                <w:shd w:val="clear" w:color="auto" w:fill="FFFFFF"/>
              </w:rPr>
              <w:t>for</w:t>
            </w:r>
            <w:r w:rsidRPr="003A7502">
              <w:rPr>
                <w:rFonts w:eastAsiaTheme="minorHAnsi" w:cs="Segoe UI"/>
                <w:b w:val="0"/>
                <w:caps w:val="0"/>
                <w:color w:val="595959" w:themeColor="text1" w:themeTint="A6"/>
                <w:sz w:val="22"/>
                <w:szCs w:val="20"/>
                <w:shd w:val="clear" w:color="auto" w:fill="FFFFFF"/>
              </w:rPr>
              <w:t xml:space="preserve"> Emails, Journeys, and Automations, validating AMPscript logic, dynamic data, links, CTAs, and overall email functionality using Litmus and Email on Acid.</w:t>
            </w:r>
          </w:p>
          <w:p w14:paraId="1186B78C"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783C21C4"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Performed end to end QA for Salesforce Marketing Cloud campaigns, including data validation with SQL, testing personalization and dynamic content, and verifying journey and automation workflows.</w:t>
            </w:r>
          </w:p>
          <w:p w14:paraId="35E846FA"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2AF7B884"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Conducted A/B tests on subject lines, content, send times, and AMPscript driven blocks to optimize open rates, click through rates, and overall campaign performance.</w:t>
            </w:r>
          </w:p>
          <w:p w14:paraId="7C6E75AB" w14:textId="77777777" w:rsidR="003A7502" w:rsidRPr="003A7502" w:rsidRDefault="003A7502" w:rsidP="003A7502">
            <w:pPr>
              <w:pStyle w:val="Heading2"/>
              <w:rPr>
                <w:rFonts w:eastAsiaTheme="minorHAnsi" w:cs="Segoe UI"/>
                <w:b w:val="0"/>
                <w:caps w:val="0"/>
                <w:color w:val="595959" w:themeColor="text1" w:themeTint="A6"/>
                <w:sz w:val="22"/>
                <w:szCs w:val="20"/>
                <w:shd w:val="clear" w:color="auto" w:fill="FFFFFF"/>
              </w:rPr>
            </w:pPr>
          </w:p>
          <w:p w14:paraId="3BCEF977" w14:textId="34A51988" w:rsidR="00A314A2" w:rsidRDefault="003A7502" w:rsidP="003A7502">
            <w:pPr>
              <w:pStyle w:val="Heading2"/>
              <w:contextualSpacing w:val="0"/>
              <w:rPr>
                <w:rFonts w:eastAsiaTheme="minorHAnsi" w:cs="Segoe UI"/>
                <w:b w:val="0"/>
                <w:caps w:val="0"/>
                <w:color w:val="595959" w:themeColor="text1" w:themeTint="A6"/>
                <w:sz w:val="22"/>
                <w:szCs w:val="20"/>
                <w:shd w:val="clear" w:color="auto" w:fill="FFFFFF"/>
              </w:rPr>
            </w:pPr>
            <w:r w:rsidRPr="003A7502">
              <w:rPr>
                <w:rFonts w:eastAsiaTheme="minorHAnsi" w:cs="Segoe UI"/>
                <w:b w:val="0"/>
                <w:caps w:val="0"/>
                <w:color w:val="595959" w:themeColor="text1" w:themeTint="A6"/>
                <w:sz w:val="22"/>
                <w:szCs w:val="20"/>
                <w:shd w:val="clear" w:color="auto" w:fill="FFFFFF"/>
              </w:rPr>
              <w:t>• Delivered clear weekly QA status updates, summarizing test progress, risks, and blockers for leadership and project teams.</w:t>
            </w:r>
          </w:p>
          <w:p w14:paraId="2D2A8912" w14:textId="77777777" w:rsidR="003A7502" w:rsidRDefault="003A7502" w:rsidP="00A314A2">
            <w:pPr>
              <w:pStyle w:val="Heading2"/>
              <w:contextualSpacing w:val="0"/>
              <w:rPr>
                <w:rFonts w:eastAsiaTheme="minorHAnsi" w:cs="Segoe UI"/>
                <w:b w:val="0"/>
                <w:caps w:val="0"/>
                <w:color w:val="595959" w:themeColor="text1" w:themeTint="A6"/>
                <w:sz w:val="22"/>
                <w:szCs w:val="20"/>
                <w:shd w:val="clear" w:color="auto" w:fill="FFFFFF"/>
              </w:rPr>
            </w:pPr>
          </w:p>
          <w:p w14:paraId="718E2DFF" w14:textId="3F37EF38" w:rsidR="00D854A9" w:rsidRPr="00D854A9" w:rsidRDefault="00D854A9" w:rsidP="00EE49EB">
            <w:pPr>
              <w:pStyle w:val="Heading2"/>
              <w:contextualSpacing w:val="0"/>
              <w:rPr>
                <w:i/>
                <w:iCs/>
                <w:color w:val="595959" w:themeColor="text1" w:themeTint="A6"/>
                <w:sz w:val="24"/>
                <w:szCs w:val="28"/>
              </w:rPr>
            </w:pPr>
            <w:r>
              <w:rPr>
                <w:i/>
                <w:iCs/>
                <w:color w:val="595959" w:themeColor="text1" w:themeTint="A6"/>
                <w:sz w:val="24"/>
                <w:szCs w:val="28"/>
              </w:rPr>
              <w:t>robert half</w:t>
            </w:r>
          </w:p>
          <w:p w14:paraId="19BEAACA" w14:textId="3E282E33" w:rsidR="00E0403D" w:rsidRPr="00A974BF" w:rsidRDefault="00E0403D" w:rsidP="00EE49EB">
            <w:pPr>
              <w:pStyle w:val="Heading2"/>
              <w:contextualSpacing w:val="0"/>
              <w:rPr>
                <w:bCs/>
                <w:color w:val="595959" w:themeColor="text1" w:themeTint="A6"/>
                <w:sz w:val="22"/>
                <w:szCs w:val="24"/>
              </w:rPr>
            </w:pPr>
            <w:r w:rsidRPr="00B3710C">
              <w:rPr>
                <w:rFonts w:cs="Segoe UI"/>
                <w:bCs/>
                <w:caps w:val="0"/>
              </w:rPr>
              <w:t>Marketing QA Analyst I</w:t>
            </w:r>
            <w:r>
              <w:rPr>
                <w:rFonts w:cs="Segoe UI"/>
                <w:bCs/>
                <w:caps w:val="0"/>
              </w:rPr>
              <w:t xml:space="preserve"> </w:t>
            </w:r>
            <w:r w:rsidRPr="00B3710C">
              <w:rPr>
                <w:rFonts w:cs="Segoe UI"/>
                <w:bCs/>
                <w:caps w:val="0"/>
              </w:rPr>
              <w:t>| Apr</w:t>
            </w:r>
            <w:r w:rsidR="00604724">
              <w:rPr>
                <w:rFonts w:cs="Segoe UI"/>
                <w:bCs/>
                <w:caps w:val="0"/>
              </w:rPr>
              <w:t>il</w:t>
            </w:r>
            <w:r w:rsidRPr="00B3710C">
              <w:rPr>
                <w:rFonts w:cs="Segoe UI"/>
                <w:bCs/>
                <w:caps w:val="0"/>
              </w:rPr>
              <w:t xml:space="preserve"> 2022 – Nov</w:t>
            </w:r>
            <w:r w:rsidR="00604724">
              <w:rPr>
                <w:rFonts w:cs="Segoe UI"/>
                <w:bCs/>
                <w:caps w:val="0"/>
              </w:rPr>
              <w:t>ember</w:t>
            </w:r>
            <w:r w:rsidRPr="00B3710C">
              <w:rPr>
                <w:rFonts w:cs="Segoe UI"/>
                <w:bCs/>
                <w:caps w:val="0"/>
              </w:rPr>
              <w:t xml:space="preserve"> 2022</w:t>
            </w:r>
          </w:p>
          <w:p w14:paraId="42AACCFE" w14:textId="77777777" w:rsidR="00E0403D" w:rsidRDefault="00E0403D" w:rsidP="00EE49EB">
            <w:pPr>
              <w:pStyle w:val="Heading3"/>
              <w:contextualSpacing w:val="0"/>
              <w:rPr>
                <w:rFonts w:eastAsiaTheme="minorHAnsi" w:cs="Segoe UI"/>
                <w:b w:val="0"/>
                <w:caps w:val="0"/>
                <w:szCs w:val="20"/>
                <w:shd w:val="clear" w:color="auto" w:fill="FFFFFF"/>
              </w:rPr>
            </w:pPr>
            <w:r w:rsidRPr="00C4267D">
              <w:rPr>
                <w:rFonts w:eastAsiaTheme="minorHAnsi" w:cs="Segoe UI"/>
                <w:b w:val="0"/>
                <w:caps w:val="0"/>
                <w:szCs w:val="20"/>
                <w:shd w:val="clear" w:color="auto" w:fill="FFFFFF"/>
              </w:rPr>
              <w:t xml:space="preserve">• </w:t>
            </w:r>
            <w:r>
              <w:rPr>
                <w:rFonts w:eastAsiaTheme="minorHAnsi" w:cs="Segoe UI"/>
                <w:b w:val="0"/>
                <w:caps w:val="0"/>
                <w:szCs w:val="20"/>
                <w:shd w:val="clear" w:color="auto" w:fill="FFFFFF"/>
              </w:rPr>
              <w:t>Triaged and verified reported issues with the Salesforce Marketing Cloud product, as well as updated manual test cases as needed.</w:t>
            </w:r>
          </w:p>
          <w:p w14:paraId="2D86FC4C" w14:textId="77777777" w:rsidR="00E0403D" w:rsidRDefault="00E0403D" w:rsidP="00EE49EB">
            <w:pPr>
              <w:pStyle w:val="Heading3"/>
              <w:contextualSpacing w:val="0"/>
              <w:rPr>
                <w:rFonts w:eastAsiaTheme="minorHAnsi" w:cs="Segoe UI"/>
                <w:b w:val="0"/>
                <w:caps w:val="0"/>
                <w:szCs w:val="20"/>
                <w:shd w:val="clear" w:color="auto" w:fill="FFFFFF"/>
              </w:rPr>
            </w:pPr>
          </w:p>
          <w:p w14:paraId="44D7C21C" w14:textId="13697B15" w:rsidR="00E0403D" w:rsidRDefault="00E0403D" w:rsidP="00EE49EB">
            <w:pPr>
              <w:pStyle w:val="Heading3"/>
              <w:contextualSpacing w:val="0"/>
              <w:rPr>
                <w:rFonts w:eastAsiaTheme="minorHAnsi" w:cs="Segoe UI"/>
                <w:b w:val="0"/>
                <w:caps w:val="0"/>
                <w:szCs w:val="20"/>
                <w:shd w:val="clear" w:color="auto" w:fill="FFFFFF"/>
              </w:rPr>
            </w:pPr>
            <w:r w:rsidRPr="000430BF">
              <w:rPr>
                <w:rFonts w:eastAsiaTheme="minorHAnsi" w:cs="Segoe UI"/>
                <w:b w:val="0"/>
                <w:caps w:val="0"/>
                <w:szCs w:val="20"/>
                <w:shd w:val="clear" w:color="auto" w:fill="FFFFFF"/>
              </w:rPr>
              <w:t>• Managed test plans in</w:t>
            </w:r>
            <w:r>
              <w:rPr>
                <w:rFonts w:eastAsiaTheme="minorHAnsi" w:cs="Segoe UI"/>
                <w:b w:val="0"/>
                <w:caps w:val="0"/>
                <w:szCs w:val="20"/>
                <w:shd w:val="clear" w:color="auto" w:fill="FFFFFF"/>
              </w:rPr>
              <w:t xml:space="preserve"> SharePoint and</w:t>
            </w:r>
            <w:r w:rsidRPr="000430BF">
              <w:rPr>
                <w:rFonts w:eastAsiaTheme="minorHAnsi" w:cs="Segoe UI"/>
                <w:b w:val="0"/>
                <w:caps w:val="0"/>
                <w:szCs w:val="20"/>
                <w:shd w:val="clear" w:color="auto" w:fill="FFFFFF"/>
              </w:rPr>
              <w:t xml:space="preserve"> qTest while utilizing the Content Builder</w:t>
            </w:r>
            <w:r>
              <w:rPr>
                <w:rFonts w:eastAsiaTheme="minorHAnsi" w:cs="Segoe UI"/>
                <w:b w:val="0"/>
                <w:caps w:val="0"/>
                <w:szCs w:val="20"/>
                <w:shd w:val="clear" w:color="auto" w:fill="FFFFFF"/>
              </w:rPr>
              <w:t xml:space="preserve"> and</w:t>
            </w:r>
            <w:r w:rsidRPr="000430BF">
              <w:rPr>
                <w:rFonts w:eastAsiaTheme="minorHAnsi" w:cs="Segoe UI"/>
                <w:b w:val="0"/>
                <w:caps w:val="0"/>
                <w:szCs w:val="20"/>
                <w:shd w:val="clear" w:color="auto" w:fill="FFFFFF"/>
              </w:rPr>
              <w:t xml:space="preserve"> Email Studio</w:t>
            </w:r>
            <w:r>
              <w:rPr>
                <w:rFonts w:eastAsiaTheme="minorHAnsi" w:cs="Segoe UI"/>
                <w:b w:val="0"/>
                <w:caps w:val="0"/>
                <w:szCs w:val="20"/>
                <w:shd w:val="clear" w:color="auto" w:fill="FFFFFF"/>
              </w:rPr>
              <w:t xml:space="preserve"> </w:t>
            </w:r>
            <w:r w:rsidRPr="000430BF">
              <w:rPr>
                <w:rFonts w:eastAsiaTheme="minorHAnsi" w:cs="Segoe UI"/>
                <w:b w:val="0"/>
                <w:caps w:val="0"/>
                <w:szCs w:val="20"/>
                <w:shd w:val="clear" w:color="auto" w:fill="FFFFFF"/>
              </w:rPr>
              <w:t xml:space="preserve">in Salesforce Marketing Cloud to perfect </w:t>
            </w:r>
            <w:r>
              <w:rPr>
                <w:rFonts w:eastAsiaTheme="minorHAnsi" w:cs="Segoe UI"/>
                <w:b w:val="0"/>
                <w:caps w:val="0"/>
                <w:szCs w:val="20"/>
                <w:shd w:val="clear" w:color="auto" w:fill="FFFFFF"/>
              </w:rPr>
              <w:t>client and candidate</w:t>
            </w:r>
            <w:r w:rsidRPr="000430BF">
              <w:rPr>
                <w:rFonts w:eastAsiaTheme="minorHAnsi" w:cs="Segoe UI"/>
                <w:b w:val="0"/>
                <w:caps w:val="0"/>
                <w:szCs w:val="20"/>
                <w:shd w:val="clear" w:color="auto" w:fill="FFFFFF"/>
              </w:rPr>
              <w:t xml:space="preserve"> email campaigns.</w:t>
            </w:r>
          </w:p>
          <w:p w14:paraId="3BDFCA87" w14:textId="77777777" w:rsidR="00634629" w:rsidRPr="00086602" w:rsidRDefault="00634629" w:rsidP="00EE49EB">
            <w:pPr>
              <w:pStyle w:val="Heading3"/>
              <w:contextualSpacing w:val="0"/>
              <w:rPr>
                <w:rFonts w:eastAsiaTheme="minorHAnsi" w:cs="Segoe UI"/>
                <w:b w:val="0"/>
                <w:caps w:val="0"/>
                <w:szCs w:val="20"/>
                <w:shd w:val="clear" w:color="auto" w:fill="FFFFFF"/>
              </w:rPr>
            </w:pPr>
          </w:p>
          <w:p w14:paraId="243E8D0E" w14:textId="77777777" w:rsidR="00E0403D" w:rsidRPr="009464C6" w:rsidRDefault="00E0403D" w:rsidP="00EE49EB">
            <w:pPr>
              <w:pStyle w:val="Heading2"/>
              <w:rPr>
                <w:sz w:val="28"/>
                <w:szCs w:val="28"/>
              </w:rPr>
            </w:pPr>
            <w:r w:rsidRPr="009464C6">
              <w:rPr>
                <w:i/>
                <w:iCs/>
                <w:color w:val="595959" w:themeColor="text1" w:themeTint="A6"/>
                <w:sz w:val="24"/>
                <w:szCs w:val="28"/>
              </w:rPr>
              <w:t xml:space="preserve">PINCHme </w:t>
            </w:r>
          </w:p>
          <w:p w14:paraId="0EB6269C" w14:textId="77777777" w:rsidR="00E0403D" w:rsidRPr="00FD3669" w:rsidRDefault="00E0403D" w:rsidP="00EE49EB">
            <w:pPr>
              <w:pStyle w:val="Heading2"/>
              <w:rPr>
                <w:rFonts w:cs="Segoe UI"/>
                <w:bCs/>
                <w:caps w:val="0"/>
              </w:rPr>
            </w:pPr>
            <w:r>
              <w:rPr>
                <w:rFonts w:cs="Segoe UI"/>
                <w:bCs/>
                <w:caps w:val="0"/>
              </w:rPr>
              <w:t xml:space="preserve">Data Analyst </w:t>
            </w:r>
            <w:r w:rsidRPr="00FD3669">
              <w:rPr>
                <w:rFonts w:cs="Segoe UI"/>
                <w:bCs/>
                <w:caps w:val="0"/>
              </w:rPr>
              <w:t>| February 2022 – April 2022</w:t>
            </w:r>
          </w:p>
          <w:p w14:paraId="7CF3DDF3" w14:textId="77777777" w:rsidR="00E0403D" w:rsidRDefault="00E0403D" w:rsidP="00EE49EB">
            <w:pPr>
              <w:pStyle w:val="Heading3"/>
              <w:contextualSpacing w:val="0"/>
              <w:rPr>
                <w:rFonts w:eastAsiaTheme="minorHAnsi" w:cs="Segoe UI"/>
                <w:b w:val="0"/>
                <w:caps w:val="0"/>
                <w:szCs w:val="20"/>
                <w:shd w:val="clear" w:color="auto" w:fill="FFFFFF"/>
              </w:rPr>
            </w:pPr>
            <w:r w:rsidRPr="00C4267D">
              <w:rPr>
                <w:rFonts w:eastAsiaTheme="minorHAnsi" w:cs="Segoe UI"/>
                <w:b w:val="0"/>
                <w:caps w:val="0"/>
                <w:szCs w:val="20"/>
                <w:shd w:val="clear" w:color="auto" w:fill="FFFFFF"/>
              </w:rPr>
              <w:t xml:space="preserve">• </w:t>
            </w:r>
            <w:r>
              <w:rPr>
                <w:rFonts w:eastAsiaTheme="minorHAnsi" w:cs="Segoe UI"/>
                <w:b w:val="0"/>
                <w:caps w:val="0"/>
                <w:szCs w:val="20"/>
                <w:shd w:val="clear" w:color="auto" w:fill="FFFFFF"/>
              </w:rPr>
              <w:t>Developed ad hoc SQL reports in Treasure Data to pull</w:t>
            </w:r>
            <w:r w:rsidRPr="00C4267D">
              <w:rPr>
                <w:rFonts w:eastAsiaTheme="minorHAnsi" w:cs="Segoe UI"/>
                <w:b w:val="0"/>
                <w:caps w:val="0"/>
                <w:szCs w:val="20"/>
                <w:shd w:val="clear" w:color="auto" w:fill="FFFFFF"/>
              </w:rPr>
              <w:t xml:space="preserve"> relevant data, metrics, and trends</w:t>
            </w:r>
            <w:r>
              <w:rPr>
                <w:rFonts w:eastAsiaTheme="minorHAnsi" w:cs="Segoe UI"/>
                <w:b w:val="0"/>
                <w:caps w:val="0"/>
                <w:szCs w:val="20"/>
                <w:shd w:val="clear" w:color="auto" w:fill="FFFFFF"/>
              </w:rPr>
              <w:t xml:space="preserve"> from multimillion row databases</w:t>
            </w:r>
            <w:r w:rsidRPr="00C4267D">
              <w:rPr>
                <w:rFonts w:eastAsiaTheme="minorHAnsi" w:cs="Segoe UI"/>
                <w:b w:val="0"/>
                <w:caps w:val="0"/>
                <w:szCs w:val="20"/>
                <w:shd w:val="clear" w:color="auto" w:fill="FFFFFF"/>
              </w:rPr>
              <w:t xml:space="preserve"> to analyze and translate </w:t>
            </w:r>
            <w:r>
              <w:rPr>
                <w:rFonts w:eastAsiaTheme="minorHAnsi" w:cs="Segoe UI"/>
                <w:b w:val="0"/>
                <w:caps w:val="0"/>
                <w:szCs w:val="20"/>
                <w:shd w:val="clear" w:color="auto" w:fill="FFFFFF"/>
              </w:rPr>
              <w:t>this</w:t>
            </w:r>
            <w:r w:rsidRPr="00C4267D">
              <w:rPr>
                <w:rFonts w:eastAsiaTheme="minorHAnsi" w:cs="Segoe UI"/>
                <w:b w:val="0"/>
                <w:caps w:val="0"/>
                <w:szCs w:val="20"/>
                <w:shd w:val="clear" w:color="auto" w:fill="FFFFFF"/>
              </w:rPr>
              <w:t xml:space="preserve"> into actionable insights for the business.</w:t>
            </w:r>
            <w:r w:rsidRPr="00C4267D">
              <w:rPr>
                <w:rFonts w:eastAsiaTheme="minorHAnsi" w:cs="Segoe UI"/>
                <w:b w:val="0"/>
                <w:caps w:val="0"/>
                <w:szCs w:val="20"/>
                <w:shd w:val="clear" w:color="auto" w:fill="FFFFFF"/>
              </w:rPr>
              <w:br/>
            </w:r>
            <w:r w:rsidRPr="00C4267D">
              <w:rPr>
                <w:rFonts w:eastAsiaTheme="minorHAnsi" w:cs="Segoe UI"/>
                <w:b w:val="0"/>
                <w:caps w:val="0"/>
                <w:szCs w:val="20"/>
                <w:shd w:val="clear" w:color="auto" w:fill="FFFFFF"/>
              </w:rPr>
              <w:br/>
              <w:t xml:space="preserve">• </w:t>
            </w:r>
            <w:r>
              <w:rPr>
                <w:rFonts w:eastAsiaTheme="minorHAnsi" w:cs="Segoe UI"/>
                <w:b w:val="0"/>
                <w:caps w:val="0"/>
                <w:szCs w:val="20"/>
                <w:shd w:val="clear" w:color="auto" w:fill="FFFFFF"/>
              </w:rPr>
              <w:t>Facilitated</w:t>
            </w:r>
            <w:r w:rsidRPr="00C4267D">
              <w:rPr>
                <w:rFonts w:eastAsiaTheme="minorHAnsi" w:cs="Segoe UI"/>
                <w:b w:val="0"/>
                <w:caps w:val="0"/>
                <w:szCs w:val="20"/>
                <w:shd w:val="clear" w:color="auto" w:fill="FFFFFF"/>
              </w:rPr>
              <w:t xml:space="preserve"> a data-driven culture by building</w:t>
            </w:r>
            <w:r>
              <w:rPr>
                <w:rFonts w:eastAsiaTheme="minorHAnsi" w:cs="Segoe UI"/>
                <w:b w:val="0"/>
                <w:caps w:val="0"/>
                <w:szCs w:val="20"/>
                <w:shd w:val="clear" w:color="auto" w:fill="FFFFFF"/>
              </w:rPr>
              <w:t xml:space="preserve"> and managing several</w:t>
            </w:r>
            <w:r w:rsidRPr="00C4267D">
              <w:rPr>
                <w:rFonts w:eastAsiaTheme="minorHAnsi" w:cs="Segoe UI"/>
                <w:b w:val="0"/>
                <w:caps w:val="0"/>
                <w:szCs w:val="20"/>
                <w:shd w:val="clear" w:color="auto" w:fill="FFFFFF"/>
              </w:rPr>
              <w:t xml:space="preserve"> dashboards to display </w:t>
            </w:r>
            <w:r>
              <w:rPr>
                <w:rFonts w:eastAsiaTheme="minorHAnsi" w:cs="Segoe UI"/>
                <w:b w:val="0"/>
                <w:caps w:val="0"/>
                <w:szCs w:val="20"/>
                <w:shd w:val="clear" w:color="auto" w:fill="FFFFFF"/>
              </w:rPr>
              <w:t>impactful</w:t>
            </w:r>
            <w:r w:rsidRPr="00C4267D">
              <w:rPr>
                <w:rFonts w:eastAsiaTheme="minorHAnsi" w:cs="Segoe UI"/>
                <w:b w:val="0"/>
                <w:caps w:val="0"/>
                <w:szCs w:val="20"/>
                <w:shd w:val="clear" w:color="auto" w:fill="FFFFFF"/>
              </w:rPr>
              <w:t xml:space="preserve"> metrics to our CEO, CFO, and other key stakeholders</w:t>
            </w:r>
            <w:r>
              <w:rPr>
                <w:rFonts w:eastAsiaTheme="minorHAnsi" w:cs="Segoe UI"/>
                <w:b w:val="0"/>
                <w:caps w:val="0"/>
                <w:szCs w:val="20"/>
                <w:shd w:val="clear" w:color="auto" w:fill="FFFFFF"/>
              </w:rPr>
              <w:t xml:space="preserve"> within the company.</w:t>
            </w:r>
            <w:r w:rsidRPr="00C4267D">
              <w:rPr>
                <w:rFonts w:eastAsiaTheme="minorHAnsi" w:cs="Segoe UI"/>
                <w:b w:val="0"/>
                <w:caps w:val="0"/>
                <w:szCs w:val="20"/>
                <w:shd w:val="clear" w:color="auto" w:fill="FFFFFF"/>
              </w:rPr>
              <w:br/>
            </w:r>
            <w:r w:rsidRPr="00C4267D">
              <w:rPr>
                <w:rFonts w:eastAsiaTheme="minorHAnsi" w:cs="Segoe UI"/>
                <w:b w:val="0"/>
                <w:caps w:val="0"/>
                <w:szCs w:val="20"/>
                <w:shd w:val="clear" w:color="auto" w:fill="FFFFFF"/>
              </w:rPr>
              <w:br/>
              <w:t xml:space="preserve">• </w:t>
            </w:r>
            <w:r w:rsidRPr="00614A4E">
              <w:rPr>
                <w:rFonts w:eastAsiaTheme="minorHAnsi" w:cs="Segoe UI"/>
                <w:b w:val="0"/>
                <w:caps w:val="0"/>
                <w:szCs w:val="20"/>
                <w:shd w:val="clear" w:color="auto" w:fill="FFFFFF"/>
              </w:rPr>
              <w:t xml:space="preserve">Completed </w:t>
            </w:r>
            <w:r>
              <w:rPr>
                <w:rFonts w:eastAsiaTheme="minorHAnsi" w:cs="Segoe UI"/>
                <w:b w:val="0"/>
                <w:caps w:val="0"/>
                <w:szCs w:val="20"/>
                <w:shd w:val="clear" w:color="auto" w:fill="FFFFFF"/>
              </w:rPr>
              <w:t xml:space="preserve">data pull and email list </w:t>
            </w:r>
            <w:r w:rsidRPr="00614A4E">
              <w:rPr>
                <w:rFonts w:eastAsiaTheme="minorHAnsi" w:cs="Segoe UI"/>
                <w:b w:val="0"/>
                <w:caps w:val="0"/>
                <w:szCs w:val="20"/>
                <w:shd w:val="clear" w:color="auto" w:fill="FFFFFF"/>
              </w:rPr>
              <w:t>requests that came in from all branches within the business</w:t>
            </w:r>
            <w:r>
              <w:rPr>
                <w:rFonts w:eastAsiaTheme="minorHAnsi" w:cs="Segoe UI"/>
                <w:b w:val="0"/>
                <w:caps w:val="0"/>
                <w:szCs w:val="20"/>
                <w:shd w:val="clear" w:color="auto" w:fill="FFFFFF"/>
              </w:rPr>
              <w:t>.</w:t>
            </w:r>
          </w:p>
          <w:p w14:paraId="3296A4B8" w14:textId="77777777" w:rsidR="00E0403D" w:rsidRDefault="00E0403D" w:rsidP="00EE49EB">
            <w:pPr>
              <w:pStyle w:val="Heading3"/>
              <w:contextualSpacing w:val="0"/>
              <w:rPr>
                <w:rFonts w:eastAsiaTheme="minorHAnsi" w:cs="Segoe UI"/>
                <w:b w:val="0"/>
                <w:caps w:val="0"/>
                <w:szCs w:val="20"/>
                <w:shd w:val="clear" w:color="auto" w:fill="FFFFFF"/>
              </w:rPr>
            </w:pPr>
          </w:p>
          <w:p w14:paraId="44448ABB" w14:textId="50A38688" w:rsidR="00E0403D" w:rsidRDefault="00E0403D" w:rsidP="00EE49EB">
            <w:pPr>
              <w:pStyle w:val="Heading3"/>
              <w:rPr>
                <w:rFonts w:eastAsiaTheme="minorHAnsi" w:cs="Segoe UI"/>
                <w:b w:val="0"/>
                <w:caps w:val="0"/>
                <w:szCs w:val="20"/>
                <w:shd w:val="clear" w:color="auto" w:fill="FFFFFF"/>
              </w:rPr>
            </w:pPr>
            <w:r w:rsidRPr="00C4267D">
              <w:rPr>
                <w:rFonts w:eastAsiaTheme="minorHAnsi" w:cs="Segoe UI"/>
                <w:b w:val="0"/>
                <w:caps w:val="0"/>
                <w:szCs w:val="20"/>
                <w:shd w:val="clear" w:color="auto" w:fill="FFFFFF"/>
              </w:rPr>
              <w:t xml:space="preserve">• </w:t>
            </w:r>
            <w:r w:rsidRPr="00F46919">
              <w:rPr>
                <w:rFonts w:eastAsiaTheme="minorHAnsi" w:cs="Segoe UI"/>
                <w:b w:val="0"/>
                <w:caps w:val="0"/>
                <w:szCs w:val="20"/>
                <w:shd w:val="clear" w:color="auto" w:fill="FFFFFF"/>
              </w:rPr>
              <w:t>Collaborate</w:t>
            </w:r>
            <w:r>
              <w:rPr>
                <w:rFonts w:eastAsiaTheme="minorHAnsi" w:cs="Segoe UI"/>
                <w:b w:val="0"/>
                <w:caps w:val="0"/>
                <w:szCs w:val="20"/>
                <w:shd w:val="clear" w:color="auto" w:fill="FFFFFF"/>
              </w:rPr>
              <w:t>d</w:t>
            </w:r>
            <w:r w:rsidRPr="00F46919">
              <w:rPr>
                <w:rFonts w:eastAsiaTheme="minorHAnsi" w:cs="Segoe UI"/>
                <w:b w:val="0"/>
                <w:caps w:val="0"/>
                <w:szCs w:val="20"/>
                <w:shd w:val="clear" w:color="auto" w:fill="FFFFFF"/>
              </w:rPr>
              <w:t xml:space="preserve"> with Product/Marketing/Finance team to develop key metrics of product success and financial health from a user and business perspective</w:t>
            </w:r>
            <w:r>
              <w:rPr>
                <w:rFonts w:eastAsiaTheme="minorHAnsi" w:cs="Segoe UI"/>
                <w:b w:val="0"/>
                <w:caps w:val="0"/>
                <w:szCs w:val="20"/>
                <w:shd w:val="clear" w:color="auto" w:fill="FFFFFF"/>
              </w:rPr>
              <w:t>.</w:t>
            </w:r>
          </w:p>
          <w:p w14:paraId="148AF0D8" w14:textId="77777777" w:rsidR="00E0403D" w:rsidRDefault="00E0403D" w:rsidP="00EE49EB">
            <w:pPr>
              <w:pStyle w:val="Heading3"/>
              <w:contextualSpacing w:val="0"/>
            </w:pPr>
          </w:p>
          <w:p w14:paraId="314637D5" w14:textId="77777777" w:rsidR="00E0403D" w:rsidRPr="009464C6" w:rsidRDefault="00E0403D" w:rsidP="00EE49EB">
            <w:pPr>
              <w:pStyle w:val="Heading3"/>
              <w:contextualSpacing w:val="0"/>
              <w:rPr>
                <w:i/>
                <w:iCs/>
                <w:sz w:val="24"/>
                <w:szCs w:val="28"/>
              </w:rPr>
            </w:pPr>
            <w:r w:rsidRPr="009464C6">
              <w:rPr>
                <w:i/>
                <w:iCs/>
                <w:sz w:val="24"/>
                <w:szCs w:val="28"/>
              </w:rPr>
              <w:t xml:space="preserve">cpsc solutions </w:t>
            </w:r>
          </w:p>
          <w:p w14:paraId="6DD8A40B" w14:textId="77777777" w:rsidR="00E0403D" w:rsidRPr="00FD3669" w:rsidRDefault="00E0403D" w:rsidP="00EE49EB">
            <w:pPr>
              <w:pStyle w:val="Heading2"/>
              <w:contextualSpacing w:val="0"/>
            </w:pPr>
            <w:r w:rsidRPr="009F1872">
              <w:rPr>
                <w:rFonts w:cs="Segoe UI"/>
                <w:bCs/>
                <w:caps w:val="0"/>
              </w:rPr>
              <w:t xml:space="preserve">Quality Assurance </w:t>
            </w:r>
            <w:r>
              <w:rPr>
                <w:rFonts w:cs="Segoe UI"/>
                <w:bCs/>
                <w:caps w:val="0"/>
              </w:rPr>
              <w:t xml:space="preserve">Analyst </w:t>
            </w:r>
            <w:r w:rsidRPr="00FD3669">
              <w:rPr>
                <w:rFonts w:cs="Segoe UI"/>
                <w:bCs/>
                <w:caps w:val="0"/>
              </w:rPr>
              <w:t>| May 2021 – January 2022</w:t>
            </w:r>
          </w:p>
          <w:p w14:paraId="2B1A26A5" w14:textId="157CE9C8" w:rsidR="00E0403D" w:rsidRPr="00203F40" w:rsidRDefault="00E0403D" w:rsidP="00EE49EB">
            <w:pPr>
              <w:pStyle w:val="Heading3"/>
              <w:rPr>
                <w:rFonts w:eastAsiaTheme="minorHAnsi" w:cs="Segoe UI"/>
                <w:b w:val="0"/>
                <w:caps w:val="0"/>
                <w:szCs w:val="20"/>
                <w:shd w:val="clear" w:color="auto" w:fill="FFFFFF"/>
              </w:rPr>
            </w:pPr>
            <w:r w:rsidRPr="00203F40">
              <w:rPr>
                <w:rFonts w:eastAsiaTheme="minorHAnsi" w:cs="Segoe UI"/>
                <w:b w:val="0"/>
                <w:caps w:val="0"/>
                <w:szCs w:val="20"/>
                <w:shd w:val="clear" w:color="auto" w:fill="FFFFFF"/>
              </w:rPr>
              <w:t>• Wrote test cases for staff portal workflows and functionality in Salesforce applications and created accounts and contacts in Salesforce for testing purposes.</w:t>
            </w:r>
          </w:p>
          <w:p w14:paraId="25494A1B" w14:textId="77777777" w:rsidR="00E0403D" w:rsidRPr="00203F40" w:rsidRDefault="00E0403D" w:rsidP="00EE49EB">
            <w:pPr>
              <w:pStyle w:val="Heading3"/>
              <w:rPr>
                <w:rFonts w:eastAsiaTheme="minorHAnsi" w:cs="Segoe UI"/>
                <w:b w:val="0"/>
                <w:caps w:val="0"/>
                <w:szCs w:val="20"/>
                <w:shd w:val="clear" w:color="auto" w:fill="FFFFFF"/>
              </w:rPr>
            </w:pPr>
          </w:p>
          <w:p w14:paraId="07ACB033" w14:textId="77777777" w:rsidR="00E0403D" w:rsidRPr="00203F40" w:rsidRDefault="00E0403D" w:rsidP="00EE49EB">
            <w:pPr>
              <w:pStyle w:val="Heading3"/>
              <w:rPr>
                <w:rFonts w:eastAsiaTheme="minorHAnsi" w:cs="Segoe UI"/>
                <w:b w:val="0"/>
                <w:caps w:val="0"/>
                <w:szCs w:val="20"/>
                <w:shd w:val="clear" w:color="auto" w:fill="FFFFFF"/>
              </w:rPr>
            </w:pPr>
            <w:r w:rsidRPr="00203F40">
              <w:rPr>
                <w:rFonts w:eastAsiaTheme="minorHAnsi" w:cs="Segoe UI"/>
                <w:b w:val="0"/>
                <w:caps w:val="0"/>
                <w:szCs w:val="20"/>
                <w:shd w:val="clear" w:color="auto" w:fill="FFFFFF"/>
              </w:rPr>
              <w:t>• Traced several hundred test cases to business requirements and user stories, then recreated defects logged by the client during Unit, Integration, Regression, and User Acceptance Testing.</w:t>
            </w:r>
          </w:p>
          <w:p w14:paraId="06F04576" w14:textId="77777777" w:rsidR="00E0403D" w:rsidRPr="00203F40" w:rsidRDefault="00E0403D" w:rsidP="00EE49EB">
            <w:pPr>
              <w:pStyle w:val="Heading3"/>
              <w:rPr>
                <w:rFonts w:eastAsiaTheme="minorHAnsi" w:cs="Segoe UI"/>
                <w:b w:val="0"/>
                <w:caps w:val="0"/>
                <w:szCs w:val="20"/>
                <w:shd w:val="clear" w:color="auto" w:fill="FFFFFF"/>
              </w:rPr>
            </w:pPr>
          </w:p>
          <w:p w14:paraId="4AA5646F" w14:textId="7966EBCF" w:rsidR="00E0403D" w:rsidRPr="00203F40" w:rsidRDefault="00E0403D" w:rsidP="00EE49EB">
            <w:pPr>
              <w:pStyle w:val="Heading3"/>
              <w:rPr>
                <w:rFonts w:eastAsiaTheme="minorHAnsi" w:cs="Segoe UI"/>
                <w:b w:val="0"/>
                <w:caps w:val="0"/>
                <w:szCs w:val="20"/>
                <w:shd w:val="clear" w:color="auto" w:fill="FFFFFF"/>
              </w:rPr>
            </w:pPr>
            <w:r w:rsidRPr="00203F40">
              <w:rPr>
                <w:rFonts w:eastAsiaTheme="minorHAnsi" w:cs="Segoe UI"/>
                <w:b w:val="0"/>
                <w:caps w:val="0"/>
                <w:szCs w:val="20"/>
                <w:shd w:val="clear" w:color="auto" w:fill="FFFFFF"/>
              </w:rPr>
              <w:t>• Analyzed requirements and user stories in Jira and SharePoint to create test cases for usability enhancements, automation, and new functionality</w:t>
            </w:r>
            <w:r w:rsidR="00994A6B">
              <w:rPr>
                <w:rFonts w:eastAsiaTheme="minorHAnsi" w:cs="Segoe UI"/>
                <w:b w:val="0"/>
                <w:caps w:val="0"/>
                <w:szCs w:val="20"/>
                <w:shd w:val="clear" w:color="auto" w:fill="FFFFFF"/>
              </w:rPr>
              <w:t xml:space="preserve"> for Web Studio Cloud Pages.</w:t>
            </w:r>
          </w:p>
          <w:p w14:paraId="460AC260" w14:textId="77777777" w:rsidR="00E0403D" w:rsidRPr="00203F40" w:rsidRDefault="00E0403D" w:rsidP="00EE49EB">
            <w:pPr>
              <w:pStyle w:val="Heading3"/>
              <w:rPr>
                <w:rFonts w:eastAsiaTheme="minorHAnsi" w:cs="Segoe UI"/>
                <w:b w:val="0"/>
                <w:caps w:val="0"/>
                <w:szCs w:val="20"/>
                <w:shd w:val="clear" w:color="auto" w:fill="FFFFFF"/>
              </w:rPr>
            </w:pPr>
          </w:p>
          <w:p w14:paraId="2EBAE3F8" w14:textId="2C6CE833" w:rsidR="00E0403D" w:rsidRPr="00634629" w:rsidRDefault="00CF68F2" w:rsidP="00EE49EB">
            <w:pPr>
              <w:pStyle w:val="Heading3"/>
              <w:rPr>
                <w:rFonts w:eastAsiaTheme="minorHAnsi" w:cs="Segoe UI"/>
                <w:b w:val="0"/>
                <w:caps w:val="0"/>
                <w:szCs w:val="20"/>
                <w:shd w:val="clear" w:color="auto" w:fill="FFFFFF"/>
              </w:rPr>
            </w:pPr>
            <w:r w:rsidRPr="00203F40">
              <w:rPr>
                <w:rFonts w:eastAsiaTheme="minorHAnsi" w:cs="Segoe UI"/>
                <w:b w:val="0"/>
                <w:caps w:val="0"/>
                <w:szCs w:val="20"/>
                <w:shd w:val="clear" w:color="auto" w:fill="FFFFFF"/>
              </w:rPr>
              <w:t xml:space="preserve">• </w:t>
            </w:r>
            <w:r w:rsidRPr="00CF68F2">
              <w:rPr>
                <w:rFonts w:eastAsiaTheme="minorHAnsi" w:cs="Segoe UI"/>
                <w:b w:val="0"/>
                <w:caps w:val="0"/>
                <w:szCs w:val="20"/>
                <w:shd w:val="clear" w:color="auto" w:fill="FFFFFF"/>
              </w:rPr>
              <w:t>Created and executed detailed test cases in Azure DevOps Test Plans for Web Studio Cloud Pages, validating front-end functionality and data accuracy across multiple environments.</w:t>
            </w:r>
          </w:p>
          <w:p w14:paraId="52C8771C" w14:textId="77777777" w:rsidR="00E0403D" w:rsidRDefault="00E0403D" w:rsidP="00EE49EB">
            <w:pPr>
              <w:pStyle w:val="Heading3"/>
              <w:contextualSpacing w:val="0"/>
            </w:pPr>
          </w:p>
          <w:p w14:paraId="6F8E5B17" w14:textId="77777777" w:rsidR="00E0403D" w:rsidRPr="009464C6" w:rsidRDefault="00E0403D" w:rsidP="00EE49EB">
            <w:pPr>
              <w:pStyle w:val="Heading3"/>
              <w:contextualSpacing w:val="0"/>
              <w:rPr>
                <w:i/>
                <w:iCs/>
                <w:sz w:val="24"/>
                <w:szCs w:val="28"/>
              </w:rPr>
            </w:pPr>
            <w:r w:rsidRPr="009464C6">
              <w:rPr>
                <w:i/>
                <w:iCs/>
                <w:sz w:val="24"/>
                <w:szCs w:val="28"/>
              </w:rPr>
              <w:t>Robert STephen Consulting</w:t>
            </w:r>
            <w:r>
              <w:rPr>
                <w:i/>
                <w:iCs/>
                <w:sz w:val="24"/>
                <w:szCs w:val="28"/>
              </w:rPr>
              <w:t>, LLC</w:t>
            </w:r>
          </w:p>
          <w:p w14:paraId="43496D1A" w14:textId="77777777" w:rsidR="00E0403D" w:rsidRDefault="00E0403D" w:rsidP="00EE49EB">
            <w:pPr>
              <w:pStyle w:val="Heading2"/>
              <w:contextualSpacing w:val="0"/>
              <w:rPr>
                <w:rFonts w:cs="Segoe UI"/>
                <w:bCs/>
                <w:caps w:val="0"/>
              </w:rPr>
            </w:pPr>
            <w:r w:rsidRPr="001B6343">
              <w:rPr>
                <w:rFonts w:cs="Segoe UI"/>
                <w:bCs/>
                <w:caps w:val="0"/>
              </w:rPr>
              <w:t>IWMS Administrator</w:t>
            </w:r>
            <w:r>
              <w:rPr>
                <w:rFonts w:cs="Segoe UI"/>
                <w:bCs/>
                <w:caps w:val="0"/>
              </w:rPr>
              <w:t xml:space="preserve"> </w:t>
            </w:r>
            <w:r w:rsidRPr="00FD3669">
              <w:rPr>
                <w:rFonts w:cs="Segoe UI"/>
                <w:bCs/>
                <w:caps w:val="0"/>
              </w:rPr>
              <w:t>| August 2018 – September 2020</w:t>
            </w:r>
          </w:p>
          <w:p w14:paraId="72EB6013" w14:textId="77777777" w:rsidR="00E0403D" w:rsidRDefault="00E0403D" w:rsidP="00EE49EB">
            <w:pPr>
              <w:rPr>
                <w:rFonts w:cs="Segoe UI"/>
                <w:szCs w:val="20"/>
                <w:shd w:val="clear" w:color="auto" w:fill="FFFFFF"/>
              </w:rPr>
            </w:pPr>
            <w:r w:rsidRPr="0056467F">
              <w:rPr>
                <w:rFonts w:cs="Segoe UI"/>
                <w:szCs w:val="20"/>
                <w:shd w:val="clear" w:color="auto" w:fill="FFFFFF"/>
              </w:rPr>
              <w:t xml:space="preserve">• Built </w:t>
            </w:r>
            <w:r>
              <w:rPr>
                <w:rFonts w:cs="Segoe UI"/>
                <w:szCs w:val="20"/>
                <w:shd w:val="clear" w:color="auto" w:fill="FFFFFF"/>
              </w:rPr>
              <w:t>SQL queries in SQL Server Management Studio, Crystal Reports, Archibus Smart Client, and Excel to extract</w:t>
            </w:r>
            <w:r w:rsidRPr="0056467F">
              <w:rPr>
                <w:rFonts w:cs="Segoe UI"/>
                <w:szCs w:val="20"/>
                <w:shd w:val="clear" w:color="auto" w:fill="FFFFFF"/>
              </w:rPr>
              <w:t xml:space="preserve"> customer data </w:t>
            </w:r>
            <w:r>
              <w:rPr>
                <w:rFonts w:cs="Segoe UI"/>
                <w:szCs w:val="20"/>
                <w:shd w:val="clear" w:color="auto" w:fill="FFFFFF"/>
              </w:rPr>
              <w:t xml:space="preserve">for </w:t>
            </w:r>
            <w:r w:rsidRPr="0056467F">
              <w:rPr>
                <w:rFonts w:cs="Segoe UI"/>
                <w:szCs w:val="20"/>
                <w:shd w:val="clear" w:color="auto" w:fill="FFFFFF"/>
              </w:rPr>
              <w:t>actionable insights such as rentable square feet, terminations, new hires, and moves on a weekly, monthly, and yearly basis.</w:t>
            </w:r>
          </w:p>
          <w:p w14:paraId="4AD1ACBE" w14:textId="77777777" w:rsidR="00E0403D" w:rsidRDefault="00E0403D" w:rsidP="00EE49EB">
            <w:pPr>
              <w:rPr>
                <w:rFonts w:cs="Segoe UI"/>
                <w:szCs w:val="20"/>
                <w:shd w:val="clear" w:color="auto" w:fill="FFFFFF"/>
              </w:rPr>
            </w:pPr>
          </w:p>
          <w:p w14:paraId="3429960C" w14:textId="23ABB875" w:rsidR="00AB713C" w:rsidRPr="00D0362F" w:rsidRDefault="00E0403D" w:rsidP="00EE49EB">
            <w:pPr>
              <w:rPr>
                <w:rFonts w:cs="Segoe UI"/>
                <w:szCs w:val="20"/>
                <w:shd w:val="clear" w:color="auto" w:fill="FFFFFF"/>
              </w:rPr>
            </w:pPr>
            <w:r w:rsidRPr="0056467F">
              <w:rPr>
                <w:rFonts w:cs="Segoe UI"/>
                <w:szCs w:val="20"/>
                <w:shd w:val="clear" w:color="auto" w:fill="FFFFFF"/>
              </w:rPr>
              <w:lastRenderedPageBreak/>
              <w:t xml:space="preserve">• </w:t>
            </w:r>
            <w:r w:rsidR="002A26CA" w:rsidRPr="002A26CA">
              <w:rPr>
                <w:rFonts w:cs="Segoe UI"/>
                <w:szCs w:val="20"/>
                <w:shd w:val="clear" w:color="auto" w:fill="FFFFFF"/>
              </w:rPr>
              <w:t>Developed responsive SpaceView Bootstrap webpages using HTML5, CSS3, and JavaScript, while also having unit tested design and functionality updates.</w:t>
            </w:r>
          </w:p>
        </w:tc>
      </w:tr>
      <w:tr w:rsidR="00E0403D" w:rsidRPr="00CF1A49" w14:paraId="346F4E08" w14:textId="77777777" w:rsidTr="007852FF">
        <w:tc>
          <w:tcPr>
            <w:tcW w:w="9313" w:type="dxa"/>
            <w:tcBorders>
              <w:left w:val="nil"/>
            </w:tcBorders>
            <w:tcMar>
              <w:top w:w="216" w:type="dxa"/>
            </w:tcMar>
          </w:tcPr>
          <w:p w14:paraId="2E1F0DD2" w14:textId="09AB4CF8" w:rsidR="00E0403D" w:rsidRPr="009464C6" w:rsidRDefault="00E0403D" w:rsidP="00EE49EB">
            <w:pPr>
              <w:pStyle w:val="Heading3"/>
              <w:contextualSpacing w:val="0"/>
              <w:rPr>
                <w:i/>
                <w:iCs/>
                <w:sz w:val="24"/>
                <w:szCs w:val="28"/>
              </w:rPr>
            </w:pPr>
            <w:r w:rsidRPr="009464C6">
              <w:rPr>
                <w:i/>
                <w:iCs/>
                <w:sz w:val="24"/>
                <w:szCs w:val="28"/>
              </w:rPr>
              <w:lastRenderedPageBreak/>
              <w:t xml:space="preserve">Applied Systems, Inc. </w:t>
            </w:r>
          </w:p>
          <w:p w14:paraId="78620AFA" w14:textId="2E953282" w:rsidR="00E0403D" w:rsidRPr="00E87544" w:rsidRDefault="00E0403D" w:rsidP="00EE49EB">
            <w:pPr>
              <w:pStyle w:val="Heading2"/>
              <w:contextualSpacing w:val="0"/>
              <w:rPr>
                <w:rFonts w:cs="Segoe UI"/>
                <w:bCs/>
                <w:caps w:val="0"/>
              </w:rPr>
            </w:pPr>
            <w:r w:rsidRPr="00F0148F">
              <w:rPr>
                <w:rFonts w:cs="Segoe UI"/>
                <w:bCs/>
                <w:caps w:val="0"/>
              </w:rPr>
              <w:t xml:space="preserve">QA Testing Analyst </w:t>
            </w:r>
            <w:r>
              <w:rPr>
                <w:rFonts w:cs="Segoe UI"/>
                <w:bCs/>
                <w:caps w:val="0"/>
              </w:rPr>
              <w:t xml:space="preserve">| </w:t>
            </w:r>
            <w:r w:rsidR="00604724">
              <w:rPr>
                <w:rFonts w:cs="Segoe UI"/>
                <w:bCs/>
                <w:caps w:val="0"/>
              </w:rPr>
              <w:t>October</w:t>
            </w:r>
            <w:r>
              <w:rPr>
                <w:rFonts w:cs="Segoe UI"/>
                <w:bCs/>
                <w:caps w:val="0"/>
              </w:rPr>
              <w:t xml:space="preserve"> 201</w:t>
            </w:r>
            <w:r w:rsidR="00604724">
              <w:rPr>
                <w:rFonts w:cs="Segoe UI"/>
                <w:bCs/>
                <w:caps w:val="0"/>
              </w:rPr>
              <w:t>6</w:t>
            </w:r>
            <w:r>
              <w:rPr>
                <w:rFonts w:cs="Segoe UI"/>
                <w:bCs/>
                <w:caps w:val="0"/>
              </w:rPr>
              <w:t xml:space="preserve"> – July 2018</w:t>
            </w:r>
          </w:p>
          <w:p w14:paraId="73C78AC3" w14:textId="77777777" w:rsidR="00604724" w:rsidRDefault="00604724" w:rsidP="00604724">
            <w:pPr>
              <w:tabs>
                <w:tab w:val="center" w:pos="4357"/>
              </w:tabs>
              <w:rPr>
                <w:rFonts w:cs="Segoe UI"/>
                <w:szCs w:val="20"/>
                <w:shd w:val="clear" w:color="auto" w:fill="FFFFFF"/>
              </w:rPr>
            </w:pPr>
            <w:r w:rsidRPr="0056467F">
              <w:rPr>
                <w:rFonts w:cs="Segoe UI"/>
                <w:szCs w:val="20"/>
                <w:shd w:val="clear" w:color="auto" w:fill="FFFFFF"/>
              </w:rPr>
              <w:t>• Completed extensive research of data conversion bugs while working closely with our implementation team to come up with the best solution to our client’s problems, while also designing workflow and troubleshooting documentation for department wide use.</w:t>
            </w:r>
          </w:p>
          <w:p w14:paraId="49235A98" w14:textId="77777777" w:rsidR="00604724" w:rsidRDefault="00604724" w:rsidP="00604724">
            <w:pPr>
              <w:tabs>
                <w:tab w:val="center" w:pos="4357"/>
              </w:tabs>
              <w:rPr>
                <w:rFonts w:cs="Segoe UI"/>
                <w:szCs w:val="20"/>
                <w:shd w:val="clear" w:color="auto" w:fill="FFFFFF"/>
              </w:rPr>
            </w:pPr>
          </w:p>
          <w:p w14:paraId="6C574784" w14:textId="77777777" w:rsidR="00604724" w:rsidRDefault="00604724" w:rsidP="00604724">
            <w:pPr>
              <w:rPr>
                <w:rFonts w:cs="Segoe UI"/>
                <w:szCs w:val="20"/>
                <w:shd w:val="clear" w:color="auto" w:fill="FFFFFF"/>
              </w:rPr>
            </w:pPr>
            <w:r w:rsidRPr="0056467F">
              <w:rPr>
                <w:rFonts w:cs="Segoe UI"/>
                <w:szCs w:val="20"/>
                <w:shd w:val="clear" w:color="auto" w:fill="FFFFFF"/>
              </w:rPr>
              <w:t>• Identified bad data or code defects and approved new functionality in</w:t>
            </w:r>
            <w:r>
              <w:rPr>
                <w:rFonts w:cs="Segoe UI"/>
                <w:szCs w:val="20"/>
                <w:shd w:val="clear" w:color="auto" w:fill="FFFFFF"/>
              </w:rPr>
              <w:t xml:space="preserve"> </w:t>
            </w:r>
            <w:r w:rsidRPr="007E5204">
              <w:rPr>
                <w:rFonts w:cs="Segoe UI"/>
                <w:szCs w:val="20"/>
                <w:shd w:val="clear" w:color="auto" w:fill="FFFFFF"/>
              </w:rPr>
              <w:t>Applied EPIC Insurance AMS software</w:t>
            </w:r>
            <w:r>
              <w:rPr>
                <w:rFonts w:cs="Segoe UI"/>
                <w:szCs w:val="20"/>
                <w:shd w:val="clear" w:color="auto" w:fill="FFFFFF"/>
              </w:rPr>
              <w:t xml:space="preserve"> </w:t>
            </w:r>
            <w:r w:rsidRPr="0056467F">
              <w:rPr>
                <w:rFonts w:cs="Segoe UI"/>
                <w:szCs w:val="20"/>
                <w:shd w:val="clear" w:color="auto" w:fill="FFFFFF"/>
              </w:rPr>
              <w:t>during initial, regression, release, and user acceptance testing.</w:t>
            </w:r>
          </w:p>
          <w:p w14:paraId="6298B3E1" w14:textId="77777777" w:rsidR="00604724" w:rsidRDefault="00604724" w:rsidP="00EE49EB">
            <w:pPr>
              <w:tabs>
                <w:tab w:val="center" w:pos="4357"/>
              </w:tabs>
              <w:rPr>
                <w:rFonts w:cs="Segoe UI"/>
                <w:szCs w:val="20"/>
                <w:shd w:val="clear" w:color="auto" w:fill="FFFFFF"/>
              </w:rPr>
            </w:pPr>
          </w:p>
          <w:p w14:paraId="3C1ACA6A" w14:textId="77777777" w:rsidR="00604724" w:rsidRPr="009464C6" w:rsidRDefault="00604724" w:rsidP="00604724">
            <w:pPr>
              <w:pStyle w:val="Heading3"/>
              <w:contextualSpacing w:val="0"/>
              <w:rPr>
                <w:i/>
                <w:iCs/>
                <w:sz w:val="24"/>
                <w:szCs w:val="28"/>
              </w:rPr>
            </w:pPr>
            <w:r w:rsidRPr="009464C6">
              <w:rPr>
                <w:i/>
                <w:iCs/>
                <w:sz w:val="24"/>
                <w:szCs w:val="28"/>
              </w:rPr>
              <w:t xml:space="preserve">Applied Systems, Inc. </w:t>
            </w:r>
          </w:p>
          <w:p w14:paraId="2FB36284" w14:textId="55B25C08" w:rsidR="00B00716" w:rsidRPr="00604724" w:rsidRDefault="00604724" w:rsidP="00604724">
            <w:pPr>
              <w:pStyle w:val="Heading2"/>
              <w:contextualSpacing w:val="0"/>
              <w:rPr>
                <w:rFonts w:cs="Segoe UI"/>
                <w:bCs/>
                <w:caps w:val="0"/>
              </w:rPr>
            </w:pPr>
            <w:r>
              <w:rPr>
                <w:rFonts w:cs="Segoe UI"/>
                <w:bCs/>
                <w:caps w:val="0"/>
              </w:rPr>
              <w:t>Data Analyst | August 2015 – September 2016</w:t>
            </w:r>
          </w:p>
          <w:p w14:paraId="76AD4153" w14:textId="6F6AEB08" w:rsidR="00E0403D" w:rsidRDefault="00B00716" w:rsidP="00604724">
            <w:pPr>
              <w:tabs>
                <w:tab w:val="center" w:pos="4357"/>
              </w:tabs>
              <w:rPr>
                <w:rFonts w:cs="Segoe UI"/>
                <w:szCs w:val="20"/>
                <w:shd w:val="clear" w:color="auto" w:fill="FFFFFF"/>
              </w:rPr>
            </w:pPr>
            <w:r w:rsidRPr="0056467F">
              <w:rPr>
                <w:rFonts w:cs="Segoe UI"/>
                <w:szCs w:val="20"/>
                <w:shd w:val="clear" w:color="auto" w:fill="FFFFFF"/>
              </w:rPr>
              <w:t xml:space="preserve">• </w:t>
            </w:r>
            <w:r w:rsidR="009E2446" w:rsidRPr="009E2446">
              <w:rPr>
                <w:rFonts w:cs="Segoe UI"/>
                <w:szCs w:val="20"/>
                <w:shd w:val="clear" w:color="auto" w:fill="FFFFFF"/>
              </w:rPr>
              <w:t>Integrated automated test suites with CI/CD pipelines to enable continuous testing and faster feedback cycles during deployments</w:t>
            </w:r>
            <w:r w:rsidR="00DF6478">
              <w:rPr>
                <w:rFonts w:cs="Segoe UI"/>
                <w:szCs w:val="20"/>
                <w:shd w:val="clear" w:color="auto" w:fill="FFFFFF"/>
              </w:rPr>
              <w:t xml:space="preserve"> using in house JDBC programs.</w:t>
            </w:r>
          </w:p>
          <w:p w14:paraId="10DED050" w14:textId="77777777" w:rsidR="00604724" w:rsidRDefault="00604724" w:rsidP="00EE49EB">
            <w:pPr>
              <w:rPr>
                <w:szCs w:val="20"/>
                <w:shd w:val="clear" w:color="auto" w:fill="FFFFFF"/>
              </w:rPr>
            </w:pPr>
          </w:p>
          <w:p w14:paraId="4EEA4230" w14:textId="77777777" w:rsidR="00604724" w:rsidRPr="0056467F" w:rsidRDefault="00604724" w:rsidP="00604724">
            <w:pPr>
              <w:rPr>
                <w:rFonts w:cs="Segoe UI"/>
                <w:szCs w:val="20"/>
                <w:shd w:val="clear" w:color="auto" w:fill="FFFFFF"/>
              </w:rPr>
            </w:pPr>
            <w:r w:rsidRPr="0056467F">
              <w:rPr>
                <w:rFonts w:cs="Segoe UI"/>
                <w:szCs w:val="20"/>
                <w:shd w:val="clear" w:color="auto" w:fill="FFFFFF"/>
              </w:rPr>
              <w:t>• Generated production databases and wrote DDL/DML T-SQL Queries</w:t>
            </w:r>
            <w:r>
              <w:rPr>
                <w:rFonts w:cs="Segoe UI"/>
                <w:szCs w:val="20"/>
                <w:shd w:val="clear" w:color="auto" w:fill="FFFFFF"/>
              </w:rPr>
              <w:t xml:space="preserve"> in Microsoft</w:t>
            </w:r>
            <w:r w:rsidRPr="0056467F">
              <w:rPr>
                <w:rFonts w:cs="Segoe UI"/>
                <w:szCs w:val="20"/>
                <w:shd w:val="clear" w:color="auto" w:fill="FFFFFF"/>
              </w:rPr>
              <w:t xml:space="preserve"> SQL Server 2008 – 2016 to construct</w:t>
            </w:r>
            <w:r>
              <w:rPr>
                <w:rFonts w:cs="Segoe UI"/>
                <w:szCs w:val="20"/>
                <w:shd w:val="clear" w:color="auto" w:fill="FFFFFF"/>
              </w:rPr>
              <w:t xml:space="preserve"> SQL</w:t>
            </w:r>
            <w:r w:rsidRPr="0056467F">
              <w:rPr>
                <w:rFonts w:cs="Segoe UI"/>
                <w:szCs w:val="20"/>
                <w:shd w:val="clear" w:color="auto" w:fill="FFFFFF"/>
              </w:rPr>
              <w:t xml:space="preserve"> reports and dig deeper into</w:t>
            </w:r>
            <w:r>
              <w:rPr>
                <w:rFonts w:cs="Segoe UI"/>
                <w:szCs w:val="20"/>
                <w:shd w:val="clear" w:color="auto" w:fill="FFFFFF"/>
              </w:rPr>
              <w:t xml:space="preserve"> ETL</w:t>
            </w:r>
            <w:r w:rsidRPr="0056467F">
              <w:rPr>
                <w:rFonts w:cs="Segoe UI"/>
                <w:szCs w:val="20"/>
                <w:shd w:val="clear" w:color="auto" w:fill="FFFFFF"/>
              </w:rPr>
              <w:t xml:space="preserve"> data migration issues.</w:t>
            </w:r>
          </w:p>
          <w:p w14:paraId="30EDF8D2" w14:textId="2257F8C8" w:rsidR="00604724" w:rsidRPr="00604724" w:rsidRDefault="00604724" w:rsidP="00604724">
            <w:pPr>
              <w:tabs>
                <w:tab w:val="center" w:pos="4357"/>
              </w:tabs>
              <w:rPr>
                <w:rFonts w:cs="Segoe UI"/>
                <w:szCs w:val="20"/>
                <w:shd w:val="clear" w:color="auto" w:fill="FFFFFF"/>
              </w:rPr>
            </w:pPr>
            <w:r>
              <w:rPr>
                <w:rFonts w:cs="Segoe UI"/>
                <w:szCs w:val="20"/>
              </w:rPr>
              <w:tab/>
            </w:r>
            <w:r w:rsidRPr="0056467F">
              <w:rPr>
                <w:rFonts w:cs="Segoe UI"/>
                <w:szCs w:val="20"/>
              </w:rPr>
              <w:br/>
            </w:r>
            <w:r w:rsidRPr="0056467F">
              <w:rPr>
                <w:rFonts w:cs="Segoe UI"/>
                <w:szCs w:val="20"/>
                <w:shd w:val="clear" w:color="auto" w:fill="FFFFFF"/>
              </w:rPr>
              <w:t xml:space="preserve">• </w:t>
            </w:r>
            <w:r w:rsidRPr="009E2446">
              <w:rPr>
                <w:rFonts w:cs="Segoe UI"/>
                <w:szCs w:val="20"/>
                <w:shd w:val="clear" w:color="auto" w:fill="FFFFFF"/>
              </w:rPr>
              <w:t xml:space="preserve">Collaborated with developers and business analysts in Agile sprints to write </w:t>
            </w:r>
            <w:r>
              <w:rPr>
                <w:rFonts w:cs="Segoe UI"/>
                <w:szCs w:val="20"/>
                <w:shd w:val="clear" w:color="auto" w:fill="FFFFFF"/>
              </w:rPr>
              <w:t xml:space="preserve">validation script </w:t>
            </w:r>
            <w:r w:rsidRPr="009E2446">
              <w:rPr>
                <w:rFonts w:cs="Segoe UI"/>
                <w:szCs w:val="20"/>
                <w:shd w:val="clear" w:color="auto" w:fill="FFFFFF"/>
              </w:rPr>
              <w:t>test cases that align</w:t>
            </w:r>
            <w:r>
              <w:rPr>
                <w:rFonts w:cs="Segoe UI"/>
                <w:szCs w:val="20"/>
                <w:shd w:val="clear" w:color="auto" w:fill="FFFFFF"/>
              </w:rPr>
              <w:t>ed</w:t>
            </w:r>
            <w:r w:rsidRPr="009E2446">
              <w:rPr>
                <w:rFonts w:cs="Segoe UI"/>
                <w:szCs w:val="20"/>
                <w:shd w:val="clear" w:color="auto" w:fill="FFFFFF"/>
              </w:rPr>
              <w:t xml:space="preserve"> with acceptance criteria and functional requirements</w:t>
            </w:r>
            <w:r>
              <w:rPr>
                <w:rFonts w:cs="Segoe UI"/>
                <w:szCs w:val="20"/>
                <w:shd w:val="clear" w:color="auto" w:fill="FFFFFF"/>
              </w:rPr>
              <w:t xml:space="preserve">. </w:t>
            </w:r>
          </w:p>
        </w:tc>
      </w:tr>
    </w:tbl>
    <w:bookmarkEnd w:id="3" w:displacedByCustomXml="next"/>
    <w:sdt>
      <w:sdtPr>
        <w:alias w:val="Education:"/>
        <w:tag w:val="Education:"/>
        <w:id w:val="-1908763273"/>
        <w:placeholder>
          <w:docPart w:val="A4665AA1D20A437D91CC2D34B2F65D2F"/>
        </w:placeholder>
        <w:temporary/>
        <w:showingPlcHdr/>
        <w15:appearance w15:val="hidden"/>
      </w:sdtPr>
      <w:sdtContent>
        <w:p w14:paraId="2D115629" w14:textId="77777777" w:rsidR="00E0403D" w:rsidRPr="00CF1A49" w:rsidRDefault="00E0403D" w:rsidP="00E0403D">
          <w:pPr>
            <w:pStyle w:val="Heading1"/>
          </w:pPr>
          <w:r w:rsidRPr="00CF1A49">
            <w:t>Education</w:t>
          </w:r>
        </w:p>
      </w:sdtContent>
    </w:sdt>
    <w:tbl>
      <w:tblPr>
        <w:tblStyle w:val="TableGrid"/>
        <w:tblW w:w="544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10193"/>
      </w:tblGrid>
      <w:tr w:rsidR="00E0403D" w:rsidRPr="00CF1A49" w14:paraId="077AFC80" w14:textId="77777777" w:rsidTr="00EE49EB">
        <w:trPr>
          <w:trHeight w:val="76"/>
        </w:trPr>
        <w:tc>
          <w:tcPr>
            <w:tcW w:w="8692" w:type="dxa"/>
            <w:tcBorders>
              <w:left w:val="nil"/>
              <w:bottom w:val="nil"/>
            </w:tcBorders>
          </w:tcPr>
          <w:p w14:paraId="0D2320CA" w14:textId="19AFEDE1" w:rsidR="00E0403D" w:rsidRPr="00081D39" w:rsidRDefault="009C2353" w:rsidP="00EE49EB">
            <w:pPr>
              <w:pStyle w:val="Heading2"/>
              <w:rPr>
                <w:rFonts w:eastAsiaTheme="minorHAnsi" w:cs="Segoe UI"/>
                <w:color w:val="595959" w:themeColor="text1" w:themeTint="A6"/>
                <w:sz w:val="22"/>
                <w:szCs w:val="22"/>
                <w:shd w:val="clear" w:color="auto" w:fill="FFFFFF"/>
              </w:rPr>
            </w:pPr>
            <w:r w:rsidRPr="009C2353">
              <w:rPr>
                <w:rFonts w:eastAsiaTheme="minorHAnsi" w:cs="Segoe UI"/>
                <w:color w:val="595959" w:themeColor="text1" w:themeTint="A6"/>
                <w:sz w:val="22"/>
                <w:szCs w:val="22"/>
                <w:shd w:val="clear" w:color="auto" w:fill="FFFFFF"/>
              </w:rPr>
              <w:t>Northern Illinois University</w:t>
            </w:r>
            <w:r w:rsidRPr="00081D39">
              <w:rPr>
                <w:rFonts w:eastAsiaTheme="minorHAnsi" w:cs="Segoe UI"/>
                <w:color w:val="595959" w:themeColor="text1" w:themeTint="A6"/>
                <w:sz w:val="22"/>
                <w:szCs w:val="22"/>
                <w:shd w:val="clear" w:color="auto" w:fill="FFFFFF"/>
              </w:rPr>
              <w:t xml:space="preserve"> </w:t>
            </w:r>
            <w:r>
              <w:rPr>
                <w:rFonts w:eastAsiaTheme="minorHAnsi" w:cs="Segoe UI"/>
                <w:color w:val="595959" w:themeColor="text1" w:themeTint="A6"/>
                <w:sz w:val="22"/>
                <w:szCs w:val="22"/>
                <w:shd w:val="clear" w:color="auto" w:fill="FFFFFF"/>
              </w:rPr>
              <w:t>-</w:t>
            </w:r>
            <w:r>
              <w:rPr>
                <w:rFonts w:cs="Segoe UI"/>
                <w:sz w:val="22"/>
                <w:szCs w:val="22"/>
                <w:shd w:val="clear" w:color="auto" w:fill="FFFFFF"/>
              </w:rPr>
              <w:t xml:space="preserve"> </w:t>
            </w:r>
            <w:r w:rsidR="00E0403D" w:rsidRPr="00081D39">
              <w:rPr>
                <w:rFonts w:eastAsiaTheme="minorHAnsi" w:cs="Segoe UI"/>
                <w:color w:val="595959" w:themeColor="text1" w:themeTint="A6"/>
                <w:sz w:val="22"/>
                <w:szCs w:val="22"/>
                <w:shd w:val="clear" w:color="auto" w:fill="FFFFFF"/>
              </w:rPr>
              <w:t>August 2015</w:t>
            </w:r>
          </w:p>
          <w:p w14:paraId="17AD9A36" w14:textId="77777777" w:rsidR="00E0403D" w:rsidRDefault="00E0403D" w:rsidP="00EE49EB">
            <w:pPr>
              <w:pStyle w:val="Heading2"/>
              <w:rPr>
                <w:caps w:val="0"/>
              </w:rPr>
            </w:pPr>
            <w:r w:rsidRPr="00032558">
              <w:rPr>
                <w:caps w:val="0"/>
              </w:rPr>
              <w:t xml:space="preserve">B.S. in Operations Management &amp; Information Systems </w:t>
            </w:r>
          </w:p>
          <w:p w14:paraId="102B7B6E" w14:textId="77777777" w:rsidR="00E0403D" w:rsidRDefault="009C2353" w:rsidP="009C2353">
            <w:pPr>
              <w:pStyle w:val="Heading2"/>
              <w:rPr>
                <w:caps w:val="0"/>
              </w:rPr>
            </w:pPr>
            <w:r w:rsidRPr="009C2353">
              <w:rPr>
                <w:caps w:val="0"/>
              </w:rPr>
              <w:t>Minor in Psychology</w:t>
            </w:r>
          </w:p>
          <w:p w14:paraId="31A44F17" w14:textId="4A36E888" w:rsidR="00916E59" w:rsidRPr="009C2353" w:rsidRDefault="00916E59" w:rsidP="009C2353">
            <w:pPr>
              <w:pStyle w:val="Heading2"/>
              <w:rPr>
                <w:sz w:val="24"/>
              </w:rPr>
            </w:pPr>
            <w:r w:rsidRPr="00916E59">
              <w:rPr>
                <w:rFonts w:eastAsiaTheme="minorHAnsi" w:cs="Segoe UI"/>
                <w:color w:val="595959" w:themeColor="text1" w:themeTint="A6"/>
                <w:sz w:val="22"/>
                <w:szCs w:val="22"/>
                <w:shd w:val="clear" w:color="auto" w:fill="FFFFFF"/>
              </w:rPr>
              <w:t>GPA: 3.3</w:t>
            </w:r>
          </w:p>
        </w:tc>
      </w:tr>
    </w:tbl>
    <w:p w14:paraId="5D3E7611" w14:textId="77777777" w:rsidR="00BF02B2" w:rsidRPr="00CF1A49" w:rsidRDefault="00BF02B2" w:rsidP="00BF02B2">
      <w:pPr>
        <w:pStyle w:val="Heading1"/>
      </w:pPr>
      <w:r>
        <w:t>Certifications</w:t>
      </w:r>
    </w:p>
    <w:tbl>
      <w:tblPr>
        <w:tblStyle w:val="TableGrid"/>
        <w:tblW w:w="544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Pr>
      <w:tblGrid>
        <w:gridCol w:w="10193"/>
      </w:tblGrid>
      <w:tr w:rsidR="00E04F36" w:rsidRPr="004F71DF" w14:paraId="60DE36A1" w14:textId="77777777" w:rsidTr="005E769E">
        <w:trPr>
          <w:trHeight w:val="99"/>
        </w:trPr>
        <w:tc>
          <w:tcPr>
            <w:tcW w:w="10193" w:type="dxa"/>
            <w:tcBorders>
              <w:left w:val="nil"/>
              <w:bottom w:val="nil"/>
            </w:tcBorders>
          </w:tcPr>
          <w:p w14:paraId="190BFBA0" w14:textId="693C5BD4" w:rsidR="00C776B6" w:rsidRPr="00E964FC" w:rsidRDefault="00E964FC" w:rsidP="00C776B6">
            <w:pPr>
              <w:pStyle w:val="Heading2"/>
              <w:rPr>
                <w:caps w:val="0"/>
              </w:rPr>
            </w:pPr>
            <w:r>
              <w:rPr>
                <w:caps w:val="0"/>
              </w:rPr>
              <w:fldChar w:fldCharType="begin"/>
            </w:r>
            <w:r>
              <w:rPr>
                <w:caps w:val="0"/>
              </w:rPr>
              <w:instrText>HYPERLINK "https://atsqa.org/certified-testers/profile/291c742a9fa745e48eb791bd0e362c86"</w:instrText>
            </w:r>
            <w:r>
              <w:rPr>
                <w:caps w:val="0"/>
              </w:rPr>
            </w:r>
            <w:r>
              <w:rPr>
                <w:caps w:val="0"/>
              </w:rPr>
              <w:fldChar w:fldCharType="separate"/>
            </w:r>
            <w:r w:rsidR="00C776B6" w:rsidRPr="00E964FC">
              <w:rPr>
                <w:caps w:val="0"/>
              </w:rPr>
              <w:t>Certified Tester Foundation Level</w:t>
            </w:r>
          </w:p>
          <w:p w14:paraId="7BC0EF41" w14:textId="45FC8320" w:rsidR="00C776B6" w:rsidRDefault="00E964FC" w:rsidP="00C776B6">
            <w:pPr>
              <w:pStyle w:val="Heading2"/>
              <w:rPr>
                <w:rFonts w:eastAsiaTheme="minorHAnsi" w:cs="Segoe UI"/>
                <w:caps w:val="0"/>
                <w:color w:val="595959" w:themeColor="text1" w:themeTint="A6"/>
                <w:sz w:val="24"/>
                <w:szCs w:val="22"/>
                <w:shd w:val="clear" w:color="auto" w:fill="FFFFFF"/>
              </w:rPr>
            </w:pPr>
            <w:r>
              <w:rPr>
                <w:caps w:val="0"/>
              </w:rPr>
              <w:fldChar w:fldCharType="end"/>
            </w:r>
            <w:r w:rsidR="00C776B6">
              <w:rPr>
                <w:rFonts w:eastAsiaTheme="minorHAnsi" w:cs="Segoe UI"/>
                <w:color w:val="595959" w:themeColor="text1" w:themeTint="A6"/>
                <w:sz w:val="22"/>
                <w:szCs w:val="22"/>
                <w:shd w:val="clear" w:color="auto" w:fill="FFFFFF"/>
              </w:rPr>
              <w:t xml:space="preserve">mar 2025, </w:t>
            </w:r>
            <w:r w:rsidR="00C776B6">
              <w:rPr>
                <w:rFonts w:eastAsiaTheme="minorHAnsi" w:cs="Segoe UI"/>
                <w:caps w:val="0"/>
                <w:color w:val="595959" w:themeColor="text1" w:themeTint="A6"/>
                <w:sz w:val="24"/>
                <w:szCs w:val="22"/>
                <w:shd w:val="clear" w:color="auto" w:fill="FFFFFF"/>
              </w:rPr>
              <w:t>Issued by ISTQB</w:t>
            </w:r>
          </w:p>
          <w:p w14:paraId="0AC3EA9B" w14:textId="77777777" w:rsidR="00C776B6" w:rsidRDefault="00C776B6" w:rsidP="001D4FB5">
            <w:pPr>
              <w:pStyle w:val="Heading2"/>
            </w:pPr>
          </w:p>
          <w:p w14:paraId="20C49CFB" w14:textId="71A2B9EF" w:rsidR="001D4FB5" w:rsidRPr="00796F4E" w:rsidRDefault="001D4FB5" w:rsidP="001D4FB5">
            <w:pPr>
              <w:pStyle w:val="Heading2"/>
              <w:rPr>
                <w:caps w:val="0"/>
              </w:rPr>
            </w:pPr>
            <w:hyperlink r:id="rId10" w:history="1">
              <w:r w:rsidRPr="00796F4E">
                <w:rPr>
                  <w:caps w:val="0"/>
                </w:rPr>
                <w:t xml:space="preserve">Salesforce Certified </w:t>
              </w:r>
              <w:r>
                <w:rPr>
                  <w:caps w:val="0"/>
                </w:rPr>
                <w:t>AI</w:t>
              </w:r>
              <w:r w:rsidRPr="00796F4E">
                <w:rPr>
                  <w:caps w:val="0"/>
                </w:rPr>
                <w:t xml:space="preserve"> </w:t>
              </w:r>
              <w:r>
                <w:rPr>
                  <w:caps w:val="0"/>
                </w:rPr>
                <w:t>A</w:t>
              </w:r>
              <w:r w:rsidRPr="00796F4E">
                <w:rPr>
                  <w:caps w:val="0"/>
                </w:rPr>
                <w:t>ssociate</w:t>
              </w:r>
            </w:hyperlink>
          </w:p>
          <w:p w14:paraId="31C71C81" w14:textId="69D463E0" w:rsidR="001D4FB5" w:rsidRDefault="001D4FB5" w:rsidP="001D4FB5">
            <w:pPr>
              <w:pStyle w:val="Heading2"/>
              <w:rPr>
                <w:rFonts w:eastAsiaTheme="minorHAnsi" w:cs="Segoe UI"/>
                <w:caps w:val="0"/>
                <w:color w:val="595959" w:themeColor="text1" w:themeTint="A6"/>
                <w:sz w:val="24"/>
                <w:szCs w:val="22"/>
                <w:shd w:val="clear" w:color="auto" w:fill="FFFFFF"/>
              </w:rPr>
            </w:pPr>
            <w:r>
              <w:rPr>
                <w:rFonts w:eastAsiaTheme="minorHAnsi" w:cs="Segoe UI"/>
                <w:color w:val="595959" w:themeColor="text1" w:themeTint="A6"/>
                <w:sz w:val="22"/>
                <w:szCs w:val="22"/>
                <w:shd w:val="clear" w:color="auto" w:fill="FFFFFF"/>
              </w:rPr>
              <w:t xml:space="preserve">oct 2024, </w:t>
            </w:r>
            <w:r>
              <w:rPr>
                <w:rFonts w:eastAsiaTheme="minorHAnsi" w:cs="Segoe UI"/>
                <w:caps w:val="0"/>
                <w:color w:val="595959" w:themeColor="text1" w:themeTint="A6"/>
                <w:sz w:val="24"/>
                <w:szCs w:val="22"/>
                <w:shd w:val="clear" w:color="auto" w:fill="FFFFFF"/>
              </w:rPr>
              <w:t>Issued by Salesforce</w:t>
            </w:r>
          </w:p>
          <w:p w14:paraId="509289FD" w14:textId="77777777" w:rsidR="001D4FB5" w:rsidRDefault="001D4FB5" w:rsidP="00EB65A1">
            <w:pPr>
              <w:pStyle w:val="Heading2"/>
            </w:pPr>
          </w:p>
          <w:p w14:paraId="0D15609D" w14:textId="5480142B" w:rsidR="001A0639" w:rsidRPr="00796F4E" w:rsidRDefault="001A0639" w:rsidP="00EB65A1">
            <w:pPr>
              <w:pStyle w:val="Heading2"/>
              <w:rPr>
                <w:caps w:val="0"/>
              </w:rPr>
            </w:pPr>
            <w:hyperlink r:id="rId11" w:history="1">
              <w:r w:rsidRPr="00796F4E">
                <w:rPr>
                  <w:caps w:val="0"/>
                </w:rPr>
                <w:t xml:space="preserve">Salesforce Certified Marketing </w:t>
              </w:r>
              <w:r w:rsidR="001123F4">
                <w:rPr>
                  <w:caps w:val="0"/>
                </w:rPr>
                <w:t>A</w:t>
              </w:r>
              <w:r w:rsidRPr="00796F4E">
                <w:rPr>
                  <w:caps w:val="0"/>
                </w:rPr>
                <w:t>ssociate</w:t>
              </w:r>
            </w:hyperlink>
          </w:p>
          <w:p w14:paraId="6E72F08D" w14:textId="6B8213DF" w:rsidR="001A0639" w:rsidRDefault="00917DCF" w:rsidP="00EB65A1">
            <w:pPr>
              <w:pStyle w:val="Heading2"/>
              <w:rPr>
                <w:rFonts w:eastAsiaTheme="minorHAnsi" w:cs="Segoe UI"/>
                <w:caps w:val="0"/>
                <w:color w:val="595959" w:themeColor="text1" w:themeTint="A6"/>
                <w:sz w:val="24"/>
                <w:szCs w:val="22"/>
                <w:shd w:val="clear" w:color="auto" w:fill="FFFFFF"/>
              </w:rPr>
            </w:pPr>
            <w:r>
              <w:rPr>
                <w:rFonts w:eastAsiaTheme="minorHAnsi" w:cs="Segoe UI"/>
                <w:color w:val="595959" w:themeColor="text1" w:themeTint="A6"/>
                <w:sz w:val="22"/>
                <w:szCs w:val="22"/>
                <w:shd w:val="clear" w:color="auto" w:fill="FFFFFF"/>
              </w:rPr>
              <w:t>Sep</w:t>
            </w:r>
            <w:r w:rsidR="001A0639">
              <w:rPr>
                <w:rFonts w:eastAsiaTheme="minorHAnsi" w:cs="Segoe UI"/>
                <w:color w:val="595959" w:themeColor="text1" w:themeTint="A6"/>
                <w:sz w:val="22"/>
                <w:szCs w:val="22"/>
                <w:shd w:val="clear" w:color="auto" w:fill="FFFFFF"/>
              </w:rPr>
              <w:t xml:space="preserve"> 202</w:t>
            </w:r>
            <w:r>
              <w:rPr>
                <w:rFonts w:eastAsiaTheme="minorHAnsi" w:cs="Segoe UI"/>
                <w:color w:val="595959" w:themeColor="text1" w:themeTint="A6"/>
                <w:sz w:val="22"/>
                <w:szCs w:val="22"/>
                <w:shd w:val="clear" w:color="auto" w:fill="FFFFFF"/>
              </w:rPr>
              <w:t>4</w:t>
            </w:r>
            <w:r w:rsidR="001A0639">
              <w:rPr>
                <w:rFonts w:eastAsiaTheme="minorHAnsi" w:cs="Segoe UI"/>
                <w:color w:val="595959" w:themeColor="text1" w:themeTint="A6"/>
                <w:sz w:val="22"/>
                <w:szCs w:val="22"/>
                <w:shd w:val="clear" w:color="auto" w:fill="FFFFFF"/>
              </w:rPr>
              <w:t xml:space="preserve">, </w:t>
            </w:r>
            <w:r w:rsidR="001A0639">
              <w:rPr>
                <w:rFonts w:eastAsiaTheme="minorHAnsi" w:cs="Segoe UI"/>
                <w:caps w:val="0"/>
                <w:color w:val="595959" w:themeColor="text1" w:themeTint="A6"/>
                <w:sz w:val="24"/>
                <w:szCs w:val="22"/>
                <w:shd w:val="clear" w:color="auto" w:fill="FFFFFF"/>
              </w:rPr>
              <w:t>Issued by</w:t>
            </w:r>
            <w:r>
              <w:rPr>
                <w:rFonts w:eastAsiaTheme="minorHAnsi" w:cs="Segoe UI"/>
                <w:caps w:val="0"/>
                <w:color w:val="595959" w:themeColor="text1" w:themeTint="A6"/>
                <w:sz w:val="24"/>
                <w:szCs w:val="22"/>
                <w:shd w:val="clear" w:color="auto" w:fill="FFFFFF"/>
              </w:rPr>
              <w:t xml:space="preserve"> Salesforce</w:t>
            </w:r>
          </w:p>
          <w:p w14:paraId="67D61E86" w14:textId="77777777" w:rsidR="00917DCF" w:rsidRDefault="00917DCF" w:rsidP="00EB65A1">
            <w:pPr>
              <w:pStyle w:val="Heading2"/>
            </w:pPr>
          </w:p>
          <w:p w14:paraId="23C3C07F" w14:textId="35FB8476" w:rsidR="00EB65A1" w:rsidRPr="009245D4" w:rsidRDefault="00EB65A1" w:rsidP="00EB65A1">
            <w:pPr>
              <w:pStyle w:val="Heading2"/>
              <w:rPr>
                <w:caps w:val="0"/>
              </w:rPr>
            </w:pPr>
            <w:hyperlink r:id="rId12" w:tooltip="Click the link to view my MTA: Database Fundamentals Certification" w:history="1">
              <w:r w:rsidRPr="009245D4">
                <w:rPr>
                  <w:caps w:val="0"/>
                </w:rPr>
                <w:t>MTA: Database Fundamentals Certification</w:t>
              </w:r>
            </w:hyperlink>
          </w:p>
          <w:p w14:paraId="27BC8342" w14:textId="1B74A0CB" w:rsidR="00EB65A1" w:rsidRPr="0046395D" w:rsidRDefault="00EB65A1" w:rsidP="00EB65A1">
            <w:pPr>
              <w:pStyle w:val="Heading2"/>
              <w:rPr>
                <w:rFonts w:eastAsiaTheme="minorHAnsi" w:cs="Segoe UI"/>
                <w:color w:val="595959" w:themeColor="text1" w:themeTint="A6"/>
                <w:sz w:val="22"/>
                <w:szCs w:val="22"/>
                <w:shd w:val="clear" w:color="auto" w:fill="FFFFFF"/>
              </w:rPr>
            </w:pPr>
            <w:r>
              <w:rPr>
                <w:rFonts w:eastAsiaTheme="minorHAnsi" w:cs="Segoe UI"/>
                <w:color w:val="595959" w:themeColor="text1" w:themeTint="A6"/>
                <w:sz w:val="22"/>
                <w:szCs w:val="22"/>
                <w:shd w:val="clear" w:color="auto" w:fill="FFFFFF"/>
              </w:rPr>
              <w:t>Apr</w:t>
            </w:r>
            <w:r w:rsidR="00590372">
              <w:rPr>
                <w:rFonts w:eastAsiaTheme="minorHAnsi" w:cs="Segoe UI"/>
                <w:color w:val="595959" w:themeColor="text1" w:themeTint="A6"/>
                <w:sz w:val="22"/>
                <w:szCs w:val="22"/>
                <w:shd w:val="clear" w:color="auto" w:fill="FFFFFF"/>
              </w:rPr>
              <w:t xml:space="preserve"> </w:t>
            </w:r>
            <w:r>
              <w:rPr>
                <w:rFonts w:eastAsiaTheme="minorHAnsi" w:cs="Segoe UI"/>
                <w:color w:val="595959" w:themeColor="text1" w:themeTint="A6"/>
                <w:sz w:val="22"/>
                <w:szCs w:val="22"/>
                <w:shd w:val="clear" w:color="auto" w:fill="FFFFFF"/>
              </w:rPr>
              <w:t xml:space="preserve">2021, </w:t>
            </w:r>
            <w:r>
              <w:rPr>
                <w:rFonts w:eastAsiaTheme="minorHAnsi" w:cs="Segoe UI"/>
                <w:caps w:val="0"/>
                <w:color w:val="595959" w:themeColor="text1" w:themeTint="A6"/>
                <w:sz w:val="24"/>
                <w:szCs w:val="22"/>
                <w:shd w:val="clear" w:color="auto" w:fill="FFFFFF"/>
              </w:rPr>
              <w:t>Issued by Microsoft</w:t>
            </w:r>
          </w:p>
          <w:p w14:paraId="06043A85" w14:textId="77777777" w:rsidR="00EB65A1" w:rsidRDefault="00EB65A1" w:rsidP="00EB65A1">
            <w:pPr>
              <w:pStyle w:val="Heading2"/>
              <w:rPr>
                <w:rFonts w:eastAsiaTheme="minorHAnsi" w:cs="Segoe UI"/>
                <w:color w:val="595959" w:themeColor="text1" w:themeTint="A6"/>
                <w:sz w:val="22"/>
                <w:szCs w:val="22"/>
                <w:shd w:val="clear" w:color="auto" w:fill="FFFFFF"/>
              </w:rPr>
            </w:pPr>
          </w:p>
          <w:p w14:paraId="6B45B4FD" w14:textId="77777777" w:rsidR="00EB65A1" w:rsidRPr="006B19A0" w:rsidRDefault="00EB65A1" w:rsidP="00EB65A1">
            <w:pPr>
              <w:pStyle w:val="Heading2"/>
              <w:rPr>
                <w:caps w:val="0"/>
              </w:rPr>
            </w:pPr>
            <w:r w:rsidRPr="006B19A0">
              <w:rPr>
                <w:caps w:val="0"/>
              </w:rPr>
              <w:fldChar w:fldCharType="begin"/>
            </w:r>
            <w:r>
              <w:rPr>
                <w:caps w:val="0"/>
              </w:rPr>
              <w:instrText>HYPERLINK "https://bayareaitguy.github.io/portfolio/img/certs/w3schools.PNG" \o "Click here to navigate to my W3Schools JavaScript Cert!"</w:instrText>
            </w:r>
            <w:r w:rsidRPr="006B19A0">
              <w:rPr>
                <w:caps w:val="0"/>
              </w:rPr>
            </w:r>
            <w:r w:rsidRPr="006B19A0">
              <w:rPr>
                <w:caps w:val="0"/>
              </w:rPr>
              <w:fldChar w:fldCharType="separate"/>
            </w:r>
            <w:r w:rsidRPr="006B19A0">
              <w:rPr>
                <w:caps w:val="0"/>
              </w:rPr>
              <w:t>JavaScript Fundamentals Certification</w:t>
            </w:r>
          </w:p>
          <w:p w14:paraId="58BCDFB0" w14:textId="6AD72AAF" w:rsidR="00917DCF" w:rsidRPr="00180277" w:rsidRDefault="00EB65A1" w:rsidP="00917DCF">
            <w:pPr>
              <w:pStyle w:val="Heading2"/>
              <w:rPr>
                <w:rFonts w:eastAsiaTheme="minorHAnsi" w:cs="Segoe UI"/>
                <w:caps w:val="0"/>
                <w:color w:val="595959" w:themeColor="text1" w:themeTint="A6"/>
                <w:sz w:val="24"/>
                <w:szCs w:val="22"/>
                <w:shd w:val="clear" w:color="auto" w:fill="FFFFFF"/>
              </w:rPr>
            </w:pPr>
            <w:r w:rsidRPr="006B19A0">
              <w:rPr>
                <w:caps w:val="0"/>
              </w:rPr>
              <w:fldChar w:fldCharType="end"/>
            </w:r>
            <w:r>
              <w:rPr>
                <w:rFonts w:eastAsiaTheme="minorHAnsi" w:cs="Segoe UI"/>
                <w:color w:val="595959" w:themeColor="text1" w:themeTint="A6"/>
                <w:sz w:val="22"/>
                <w:szCs w:val="22"/>
                <w:shd w:val="clear" w:color="auto" w:fill="FFFFFF"/>
              </w:rPr>
              <w:t xml:space="preserve">Mar 2021, </w:t>
            </w:r>
            <w:r>
              <w:rPr>
                <w:rFonts w:eastAsiaTheme="minorHAnsi" w:cs="Segoe UI"/>
                <w:caps w:val="0"/>
                <w:color w:val="595959" w:themeColor="text1" w:themeTint="A6"/>
                <w:sz w:val="24"/>
                <w:szCs w:val="22"/>
                <w:shd w:val="clear" w:color="auto" w:fill="FFFFFF"/>
              </w:rPr>
              <w:t xml:space="preserve">Issued by </w:t>
            </w:r>
            <w:r w:rsidRPr="00F90561">
              <w:rPr>
                <w:rFonts w:eastAsiaTheme="minorHAnsi" w:cs="Segoe UI"/>
                <w:caps w:val="0"/>
                <w:color w:val="595959" w:themeColor="text1" w:themeTint="A6"/>
                <w:sz w:val="24"/>
                <w:szCs w:val="22"/>
                <w:shd w:val="clear" w:color="auto" w:fill="FFFFFF"/>
              </w:rPr>
              <w:t>W3Schools</w:t>
            </w:r>
          </w:p>
        </w:tc>
      </w:tr>
    </w:tbl>
    <w:p w14:paraId="379332DC" w14:textId="77777777" w:rsidR="00FA3841" w:rsidRPr="006E1507" w:rsidRDefault="00FA3841" w:rsidP="009A379D"/>
    <w:sectPr w:rsidR="00FA3841" w:rsidRPr="006E1507" w:rsidSect="00630855">
      <w:footerReference w:type="default" r:id="rId13"/>
      <w:headerReference w:type="first" r:id="rId14"/>
      <w:pgSz w:w="12240" w:h="15840" w:code="1"/>
      <w:pgMar w:top="950" w:right="1440" w:bottom="108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CEB7E" w14:textId="77777777" w:rsidR="00433E3B" w:rsidRDefault="00433E3B" w:rsidP="0068194B">
      <w:r>
        <w:separator/>
      </w:r>
    </w:p>
    <w:p w14:paraId="6482EB1B" w14:textId="77777777" w:rsidR="00433E3B" w:rsidRDefault="00433E3B"/>
    <w:p w14:paraId="0D825CB4" w14:textId="77777777" w:rsidR="00433E3B" w:rsidRDefault="00433E3B"/>
  </w:endnote>
  <w:endnote w:type="continuationSeparator" w:id="0">
    <w:p w14:paraId="59EFC81D" w14:textId="77777777" w:rsidR="00433E3B" w:rsidRDefault="00433E3B" w:rsidP="0068194B">
      <w:r>
        <w:continuationSeparator/>
      </w:r>
    </w:p>
    <w:p w14:paraId="5EDCD3EE" w14:textId="77777777" w:rsidR="00433E3B" w:rsidRDefault="00433E3B"/>
    <w:p w14:paraId="58BB31AB" w14:textId="77777777" w:rsidR="00433E3B" w:rsidRDefault="00433E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3F77B509" w14:textId="77777777" w:rsidR="002B2958" w:rsidRDefault="002B2958">
        <w:pPr>
          <w:pStyle w:val="Footer"/>
        </w:pPr>
        <w:r>
          <w:fldChar w:fldCharType="begin"/>
        </w:r>
        <w:r>
          <w:instrText xml:space="preserve"> PAGE   \* MERGEFORMAT </w:instrText>
        </w:r>
        <w:r>
          <w:fldChar w:fldCharType="separate"/>
        </w:r>
        <w:r w:rsidR="00F13840">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C07B" w14:textId="77777777" w:rsidR="00433E3B" w:rsidRDefault="00433E3B" w:rsidP="0068194B">
      <w:r>
        <w:separator/>
      </w:r>
    </w:p>
    <w:p w14:paraId="7925D87E" w14:textId="77777777" w:rsidR="00433E3B" w:rsidRDefault="00433E3B"/>
    <w:p w14:paraId="3BEF4140" w14:textId="77777777" w:rsidR="00433E3B" w:rsidRDefault="00433E3B"/>
  </w:footnote>
  <w:footnote w:type="continuationSeparator" w:id="0">
    <w:p w14:paraId="76F4241D" w14:textId="77777777" w:rsidR="00433E3B" w:rsidRDefault="00433E3B" w:rsidP="0068194B">
      <w:r>
        <w:continuationSeparator/>
      </w:r>
    </w:p>
    <w:p w14:paraId="0F1A5477" w14:textId="77777777" w:rsidR="00433E3B" w:rsidRDefault="00433E3B"/>
    <w:p w14:paraId="00270A50" w14:textId="77777777" w:rsidR="00433E3B" w:rsidRDefault="00433E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0167"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2284E801" wp14:editId="5FC52E80">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6423CD84"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D3D09008"/>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605D2AF4"/>
    <w:multiLevelType w:val="multilevel"/>
    <w:tmpl w:val="39BC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95343">
    <w:abstractNumId w:val="9"/>
  </w:num>
  <w:num w:numId="2" w16cid:durableId="1806586346">
    <w:abstractNumId w:val="8"/>
  </w:num>
  <w:num w:numId="3" w16cid:durableId="1384790563">
    <w:abstractNumId w:val="7"/>
  </w:num>
  <w:num w:numId="4" w16cid:durableId="579483304">
    <w:abstractNumId w:val="6"/>
  </w:num>
  <w:num w:numId="5" w16cid:durableId="50618654">
    <w:abstractNumId w:val="10"/>
  </w:num>
  <w:num w:numId="6" w16cid:durableId="1273198438">
    <w:abstractNumId w:val="3"/>
  </w:num>
  <w:num w:numId="7" w16cid:durableId="557473843">
    <w:abstractNumId w:val="11"/>
  </w:num>
  <w:num w:numId="8" w16cid:durableId="175075276">
    <w:abstractNumId w:val="2"/>
  </w:num>
  <w:num w:numId="9" w16cid:durableId="1572546129">
    <w:abstractNumId w:val="12"/>
  </w:num>
  <w:num w:numId="10" w16cid:durableId="1418863353">
    <w:abstractNumId w:val="5"/>
  </w:num>
  <w:num w:numId="11" w16cid:durableId="1081755121">
    <w:abstractNumId w:val="4"/>
  </w:num>
  <w:num w:numId="12" w16cid:durableId="544099237">
    <w:abstractNumId w:val="1"/>
  </w:num>
  <w:num w:numId="13" w16cid:durableId="860554427">
    <w:abstractNumId w:val="0"/>
  </w:num>
  <w:num w:numId="14" w16cid:durableId="13488741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E7C"/>
    <w:rsid w:val="000001EF"/>
    <w:rsid w:val="00007322"/>
    <w:rsid w:val="00007728"/>
    <w:rsid w:val="00011D63"/>
    <w:rsid w:val="00014377"/>
    <w:rsid w:val="00015C06"/>
    <w:rsid w:val="00024584"/>
    <w:rsid w:val="00024730"/>
    <w:rsid w:val="00024C3E"/>
    <w:rsid w:val="00032558"/>
    <w:rsid w:val="0003466A"/>
    <w:rsid w:val="000430BF"/>
    <w:rsid w:val="00043798"/>
    <w:rsid w:val="000445D9"/>
    <w:rsid w:val="000520CA"/>
    <w:rsid w:val="000549D0"/>
    <w:rsid w:val="00055E95"/>
    <w:rsid w:val="000631F9"/>
    <w:rsid w:val="00065781"/>
    <w:rsid w:val="0007021F"/>
    <w:rsid w:val="0007463A"/>
    <w:rsid w:val="00074FD3"/>
    <w:rsid w:val="00081C78"/>
    <w:rsid w:val="00081D39"/>
    <w:rsid w:val="00085378"/>
    <w:rsid w:val="00085664"/>
    <w:rsid w:val="00086602"/>
    <w:rsid w:val="000A178E"/>
    <w:rsid w:val="000B198A"/>
    <w:rsid w:val="000B2BA5"/>
    <w:rsid w:val="000C082F"/>
    <w:rsid w:val="000C22B4"/>
    <w:rsid w:val="000C4ACA"/>
    <w:rsid w:val="000D4674"/>
    <w:rsid w:val="000E3EE9"/>
    <w:rsid w:val="000E4ADB"/>
    <w:rsid w:val="000F0557"/>
    <w:rsid w:val="000F2F8C"/>
    <w:rsid w:val="0010006E"/>
    <w:rsid w:val="0010111E"/>
    <w:rsid w:val="001045A8"/>
    <w:rsid w:val="001123F4"/>
    <w:rsid w:val="00114A91"/>
    <w:rsid w:val="001210C7"/>
    <w:rsid w:val="001427E1"/>
    <w:rsid w:val="00145B4D"/>
    <w:rsid w:val="00147B85"/>
    <w:rsid w:val="00151806"/>
    <w:rsid w:val="00163668"/>
    <w:rsid w:val="00164303"/>
    <w:rsid w:val="00171566"/>
    <w:rsid w:val="00174676"/>
    <w:rsid w:val="001755A8"/>
    <w:rsid w:val="001759C9"/>
    <w:rsid w:val="00180277"/>
    <w:rsid w:val="00181722"/>
    <w:rsid w:val="00184014"/>
    <w:rsid w:val="001906E1"/>
    <w:rsid w:val="0019141F"/>
    <w:rsid w:val="00192008"/>
    <w:rsid w:val="00192552"/>
    <w:rsid w:val="001A0639"/>
    <w:rsid w:val="001A1613"/>
    <w:rsid w:val="001A18BE"/>
    <w:rsid w:val="001A740E"/>
    <w:rsid w:val="001B1084"/>
    <w:rsid w:val="001B5DA9"/>
    <w:rsid w:val="001B6343"/>
    <w:rsid w:val="001C0E68"/>
    <w:rsid w:val="001C1875"/>
    <w:rsid w:val="001C31C7"/>
    <w:rsid w:val="001C31E5"/>
    <w:rsid w:val="001C41A0"/>
    <w:rsid w:val="001C477A"/>
    <w:rsid w:val="001C4B6F"/>
    <w:rsid w:val="001C753A"/>
    <w:rsid w:val="001D0BF1"/>
    <w:rsid w:val="001D4FB5"/>
    <w:rsid w:val="001E0264"/>
    <w:rsid w:val="001E2EC2"/>
    <w:rsid w:val="001E3120"/>
    <w:rsid w:val="001E7E0C"/>
    <w:rsid w:val="001F0BB0"/>
    <w:rsid w:val="001F2D09"/>
    <w:rsid w:val="001F352C"/>
    <w:rsid w:val="001F4E6D"/>
    <w:rsid w:val="001F6140"/>
    <w:rsid w:val="00201EA2"/>
    <w:rsid w:val="00203286"/>
    <w:rsid w:val="00203573"/>
    <w:rsid w:val="0020597D"/>
    <w:rsid w:val="00211C93"/>
    <w:rsid w:val="00212C5E"/>
    <w:rsid w:val="00213B4C"/>
    <w:rsid w:val="002158B2"/>
    <w:rsid w:val="00216191"/>
    <w:rsid w:val="00224BD3"/>
    <w:rsid w:val="002253B0"/>
    <w:rsid w:val="002269E5"/>
    <w:rsid w:val="0023149F"/>
    <w:rsid w:val="00236D54"/>
    <w:rsid w:val="002416A8"/>
    <w:rsid w:val="00241D8C"/>
    <w:rsid w:val="00241FDB"/>
    <w:rsid w:val="00242334"/>
    <w:rsid w:val="002463B5"/>
    <w:rsid w:val="0024720C"/>
    <w:rsid w:val="00253585"/>
    <w:rsid w:val="002617AE"/>
    <w:rsid w:val="002638D0"/>
    <w:rsid w:val="002647D3"/>
    <w:rsid w:val="00264DF0"/>
    <w:rsid w:val="0026793C"/>
    <w:rsid w:val="002719F4"/>
    <w:rsid w:val="00275BFA"/>
    <w:rsid w:val="00275EAE"/>
    <w:rsid w:val="00275EF2"/>
    <w:rsid w:val="00283115"/>
    <w:rsid w:val="00283D60"/>
    <w:rsid w:val="002863A9"/>
    <w:rsid w:val="00294998"/>
    <w:rsid w:val="00295E4A"/>
    <w:rsid w:val="00297F18"/>
    <w:rsid w:val="002A1945"/>
    <w:rsid w:val="002A22C7"/>
    <w:rsid w:val="002A26CA"/>
    <w:rsid w:val="002A5DAA"/>
    <w:rsid w:val="002B1F03"/>
    <w:rsid w:val="002B2958"/>
    <w:rsid w:val="002B3FC8"/>
    <w:rsid w:val="002C28FB"/>
    <w:rsid w:val="002D0218"/>
    <w:rsid w:val="002D23C5"/>
    <w:rsid w:val="002D6137"/>
    <w:rsid w:val="002E4751"/>
    <w:rsid w:val="002E7E61"/>
    <w:rsid w:val="002F05E5"/>
    <w:rsid w:val="002F254D"/>
    <w:rsid w:val="002F30E4"/>
    <w:rsid w:val="002F715B"/>
    <w:rsid w:val="00300816"/>
    <w:rsid w:val="00307140"/>
    <w:rsid w:val="00311D9C"/>
    <w:rsid w:val="00316DFF"/>
    <w:rsid w:val="00321495"/>
    <w:rsid w:val="00325B57"/>
    <w:rsid w:val="00326726"/>
    <w:rsid w:val="00331C03"/>
    <w:rsid w:val="00335756"/>
    <w:rsid w:val="00336056"/>
    <w:rsid w:val="00337436"/>
    <w:rsid w:val="003472E4"/>
    <w:rsid w:val="00351620"/>
    <w:rsid w:val="003544E1"/>
    <w:rsid w:val="00354576"/>
    <w:rsid w:val="00355866"/>
    <w:rsid w:val="00356E49"/>
    <w:rsid w:val="00360CAD"/>
    <w:rsid w:val="00366398"/>
    <w:rsid w:val="0036770C"/>
    <w:rsid w:val="00372E6D"/>
    <w:rsid w:val="00372FD5"/>
    <w:rsid w:val="0037636D"/>
    <w:rsid w:val="00387BA4"/>
    <w:rsid w:val="003937AF"/>
    <w:rsid w:val="0039525B"/>
    <w:rsid w:val="003A0632"/>
    <w:rsid w:val="003A30E5"/>
    <w:rsid w:val="003A5812"/>
    <w:rsid w:val="003A649E"/>
    <w:rsid w:val="003A6ADF"/>
    <w:rsid w:val="003A7502"/>
    <w:rsid w:val="003B0565"/>
    <w:rsid w:val="003B5928"/>
    <w:rsid w:val="003C0669"/>
    <w:rsid w:val="003C17E9"/>
    <w:rsid w:val="003C2196"/>
    <w:rsid w:val="003D380F"/>
    <w:rsid w:val="003E160D"/>
    <w:rsid w:val="003E56B6"/>
    <w:rsid w:val="003E6BF1"/>
    <w:rsid w:val="003F17E1"/>
    <w:rsid w:val="003F1D5F"/>
    <w:rsid w:val="00401C01"/>
    <w:rsid w:val="00404883"/>
    <w:rsid w:val="00405128"/>
    <w:rsid w:val="00406CFF"/>
    <w:rsid w:val="00410498"/>
    <w:rsid w:val="00416B25"/>
    <w:rsid w:val="00420592"/>
    <w:rsid w:val="004319E0"/>
    <w:rsid w:val="004327BA"/>
    <w:rsid w:val="00433E3B"/>
    <w:rsid w:val="00437E8C"/>
    <w:rsid w:val="00440225"/>
    <w:rsid w:val="00441F79"/>
    <w:rsid w:val="00443478"/>
    <w:rsid w:val="00452A36"/>
    <w:rsid w:val="004611AE"/>
    <w:rsid w:val="00465380"/>
    <w:rsid w:val="0046581C"/>
    <w:rsid w:val="00466CA6"/>
    <w:rsid w:val="004726BC"/>
    <w:rsid w:val="00473B65"/>
    <w:rsid w:val="00474105"/>
    <w:rsid w:val="0047473A"/>
    <w:rsid w:val="00475EB7"/>
    <w:rsid w:val="00480E6E"/>
    <w:rsid w:val="00482D6E"/>
    <w:rsid w:val="00486277"/>
    <w:rsid w:val="00494CF6"/>
    <w:rsid w:val="00495F8D"/>
    <w:rsid w:val="004A1FAE"/>
    <w:rsid w:val="004A32FF"/>
    <w:rsid w:val="004B06EB"/>
    <w:rsid w:val="004B0C65"/>
    <w:rsid w:val="004B3A22"/>
    <w:rsid w:val="004B476A"/>
    <w:rsid w:val="004B6AD0"/>
    <w:rsid w:val="004B6DD8"/>
    <w:rsid w:val="004B7259"/>
    <w:rsid w:val="004C2D5D"/>
    <w:rsid w:val="004C33E1"/>
    <w:rsid w:val="004C4437"/>
    <w:rsid w:val="004C613B"/>
    <w:rsid w:val="004D23FA"/>
    <w:rsid w:val="004E01EB"/>
    <w:rsid w:val="004E1493"/>
    <w:rsid w:val="004E2794"/>
    <w:rsid w:val="004E39A4"/>
    <w:rsid w:val="004F6DDF"/>
    <w:rsid w:val="005020B1"/>
    <w:rsid w:val="00510392"/>
    <w:rsid w:val="005108BF"/>
    <w:rsid w:val="00513E2A"/>
    <w:rsid w:val="00517D6A"/>
    <w:rsid w:val="00520084"/>
    <w:rsid w:val="005231AC"/>
    <w:rsid w:val="00533E1A"/>
    <w:rsid w:val="00536084"/>
    <w:rsid w:val="00540EB5"/>
    <w:rsid w:val="005433F7"/>
    <w:rsid w:val="00555E7F"/>
    <w:rsid w:val="00561559"/>
    <w:rsid w:val="00566A35"/>
    <w:rsid w:val="0056701E"/>
    <w:rsid w:val="00571757"/>
    <w:rsid w:val="00572327"/>
    <w:rsid w:val="005740D7"/>
    <w:rsid w:val="00576AEB"/>
    <w:rsid w:val="00577EB7"/>
    <w:rsid w:val="0058293D"/>
    <w:rsid w:val="00582A7E"/>
    <w:rsid w:val="00583AD9"/>
    <w:rsid w:val="00590372"/>
    <w:rsid w:val="005964C8"/>
    <w:rsid w:val="005A0F26"/>
    <w:rsid w:val="005A1B10"/>
    <w:rsid w:val="005A6850"/>
    <w:rsid w:val="005B1B1B"/>
    <w:rsid w:val="005B4F91"/>
    <w:rsid w:val="005C05BE"/>
    <w:rsid w:val="005C4EC8"/>
    <w:rsid w:val="005C5932"/>
    <w:rsid w:val="005D07FA"/>
    <w:rsid w:val="005D361F"/>
    <w:rsid w:val="005D3CA7"/>
    <w:rsid w:val="005D4CC1"/>
    <w:rsid w:val="005E32E3"/>
    <w:rsid w:val="005E769E"/>
    <w:rsid w:val="005E7CA4"/>
    <w:rsid w:val="005F09ED"/>
    <w:rsid w:val="005F25F5"/>
    <w:rsid w:val="005F36C7"/>
    <w:rsid w:val="005F4B91"/>
    <w:rsid w:val="005F52E9"/>
    <w:rsid w:val="005F55D2"/>
    <w:rsid w:val="00604724"/>
    <w:rsid w:val="006065D9"/>
    <w:rsid w:val="00606C6F"/>
    <w:rsid w:val="006102F5"/>
    <w:rsid w:val="006154AE"/>
    <w:rsid w:val="0062044C"/>
    <w:rsid w:val="0062312F"/>
    <w:rsid w:val="00625F2C"/>
    <w:rsid w:val="006302B8"/>
    <w:rsid w:val="00630855"/>
    <w:rsid w:val="00631CFA"/>
    <w:rsid w:val="00632AEE"/>
    <w:rsid w:val="00634629"/>
    <w:rsid w:val="006420B2"/>
    <w:rsid w:val="00642EAF"/>
    <w:rsid w:val="006453FB"/>
    <w:rsid w:val="00646C43"/>
    <w:rsid w:val="0065344E"/>
    <w:rsid w:val="006618E9"/>
    <w:rsid w:val="006626AB"/>
    <w:rsid w:val="00676512"/>
    <w:rsid w:val="006776C8"/>
    <w:rsid w:val="0068194B"/>
    <w:rsid w:val="006826D7"/>
    <w:rsid w:val="00682A6D"/>
    <w:rsid w:val="00682B7F"/>
    <w:rsid w:val="00690E5E"/>
    <w:rsid w:val="00692703"/>
    <w:rsid w:val="006A1962"/>
    <w:rsid w:val="006B2C58"/>
    <w:rsid w:val="006B4E70"/>
    <w:rsid w:val="006B5D48"/>
    <w:rsid w:val="006B7D7B"/>
    <w:rsid w:val="006C1A5E"/>
    <w:rsid w:val="006C5F36"/>
    <w:rsid w:val="006D0EA9"/>
    <w:rsid w:val="006E1507"/>
    <w:rsid w:val="006E2456"/>
    <w:rsid w:val="006F2865"/>
    <w:rsid w:val="006F3B6A"/>
    <w:rsid w:val="006F54EE"/>
    <w:rsid w:val="006F71C5"/>
    <w:rsid w:val="00703172"/>
    <w:rsid w:val="00705D14"/>
    <w:rsid w:val="0070663B"/>
    <w:rsid w:val="00712D8B"/>
    <w:rsid w:val="007179E2"/>
    <w:rsid w:val="00720F70"/>
    <w:rsid w:val="007273B7"/>
    <w:rsid w:val="0073299D"/>
    <w:rsid w:val="00733BC1"/>
    <w:rsid w:val="00733E0A"/>
    <w:rsid w:val="00741CEA"/>
    <w:rsid w:val="0074403D"/>
    <w:rsid w:val="007455F6"/>
    <w:rsid w:val="00746D44"/>
    <w:rsid w:val="00751A5B"/>
    <w:rsid w:val="007538DC"/>
    <w:rsid w:val="00757803"/>
    <w:rsid w:val="0076003D"/>
    <w:rsid w:val="00776C71"/>
    <w:rsid w:val="0078392D"/>
    <w:rsid w:val="00784DBE"/>
    <w:rsid w:val="007852FF"/>
    <w:rsid w:val="00785460"/>
    <w:rsid w:val="0079206B"/>
    <w:rsid w:val="00792939"/>
    <w:rsid w:val="00796076"/>
    <w:rsid w:val="00796F4E"/>
    <w:rsid w:val="007A6834"/>
    <w:rsid w:val="007A6886"/>
    <w:rsid w:val="007A6B84"/>
    <w:rsid w:val="007A7CE5"/>
    <w:rsid w:val="007B7611"/>
    <w:rsid w:val="007C0566"/>
    <w:rsid w:val="007C606B"/>
    <w:rsid w:val="007D2CA9"/>
    <w:rsid w:val="007D51B9"/>
    <w:rsid w:val="007E5204"/>
    <w:rsid w:val="007E6A61"/>
    <w:rsid w:val="007F6A27"/>
    <w:rsid w:val="00801140"/>
    <w:rsid w:val="00803404"/>
    <w:rsid w:val="00803EC1"/>
    <w:rsid w:val="0081026B"/>
    <w:rsid w:val="00816D8A"/>
    <w:rsid w:val="00830062"/>
    <w:rsid w:val="0083198C"/>
    <w:rsid w:val="0083349D"/>
    <w:rsid w:val="00834955"/>
    <w:rsid w:val="0084385B"/>
    <w:rsid w:val="008455EB"/>
    <w:rsid w:val="00847A3C"/>
    <w:rsid w:val="00847D4F"/>
    <w:rsid w:val="00851798"/>
    <w:rsid w:val="00853919"/>
    <w:rsid w:val="0085422E"/>
    <w:rsid w:val="00855B59"/>
    <w:rsid w:val="008575BE"/>
    <w:rsid w:val="00860461"/>
    <w:rsid w:val="0086487C"/>
    <w:rsid w:val="008672B0"/>
    <w:rsid w:val="00870B20"/>
    <w:rsid w:val="008829F8"/>
    <w:rsid w:val="00885897"/>
    <w:rsid w:val="00890D93"/>
    <w:rsid w:val="008930BB"/>
    <w:rsid w:val="00894549"/>
    <w:rsid w:val="00897AAD"/>
    <w:rsid w:val="008A1BDC"/>
    <w:rsid w:val="008A3358"/>
    <w:rsid w:val="008A6538"/>
    <w:rsid w:val="008B3386"/>
    <w:rsid w:val="008B4E51"/>
    <w:rsid w:val="008B51CC"/>
    <w:rsid w:val="008B7A48"/>
    <w:rsid w:val="008C7056"/>
    <w:rsid w:val="008D1077"/>
    <w:rsid w:val="008D78DF"/>
    <w:rsid w:val="008E637C"/>
    <w:rsid w:val="008F0A34"/>
    <w:rsid w:val="008F3B14"/>
    <w:rsid w:val="008F7529"/>
    <w:rsid w:val="00901899"/>
    <w:rsid w:val="0090344B"/>
    <w:rsid w:val="009047E5"/>
    <w:rsid w:val="00905715"/>
    <w:rsid w:val="00907199"/>
    <w:rsid w:val="0091321E"/>
    <w:rsid w:val="00913946"/>
    <w:rsid w:val="00916E59"/>
    <w:rsid w:val="009171F1"/>
    <w:rsid w:val="00917DCF"/>
    <w:rsid w:val="00923D07"/>
    <w:rsid w:val="0092726B"/>
    <w:rsid w:val="009337E5"/>
    <w:rsid w:val="00935D9B"/>
    <w:rsid w:val="009361BA"/>
    <w:rsid w:val="00937449"/>
    <w:rsid w:val="00944F78"/>
    <w:rsid w:val="009510E7"/>
    <w:rsid w:val="00952C89"/>
    <w:rsid w:val="009571D8"/>
    <w:rsid w:val="0095760A"/>
    <w:rsid w:val="0096114B"/>
    <w:rsid w:val="00961402"/>
    <w:rsid w:val="009650EA"/>
    <w:rsid w:val="0097790C"/>
    <w:rsid w:val="009822B3"/>
    <w:rsid w:val="0098253E"/>
    <w:rsid w:val="0098506E"/>
    <w:rsid w:val="00990F63"/>
    <w:rsid w:val="00994A6B"/>
    <w:rsid w:val="0099609E"/>
    <w:rsid w:val="00996FED"/>
    <w:rsid w:val="009974C8"/>
    <w:rsid w:val="009A379D"/>
    <w:rsid w:val="009A3A87"/>
    <w:rsid w:val="009A44CE"/>
    <w:rsid w:val="009A5DEF"/>
    <w:rsid w:val="009C1D00"/>
    <w:rsid w:val="009C2353"/>
    <w:rsid w:val="009C4597"/>
    <w:rsid w:val="009C4DFC"/>
    <w:rsid w:val="009D44F8"/>
    <w:rsid w:val="009D5372"/>
    <w:rsid w:val="009E2446"/>
    <w:rsid w:val="009E3160"/>
    <w:rsid w:val="009E782B"/>
    <w:rsid w:val="009E7AA1"/>
    <w:rsid w:val="009F09C8"/>
    <w:rsid w:val="009F220C"/>
    <w:rsid w:val="009F3B05"/>
    <w:rsid w:val="009F4931"/>
    <w:rsid w:val="009F7231"/>
    <w:rsid w:val="00A04FAB"/>
    <w:rsid w:val="00A10714"/>
    <w:rsid w:val="00A12655"/>
    <w:rsid w:val="00A14534"/>
    <w:rsid w:val="00A14AAB"/>
    <w:rsid w:val="00A16DAA"/>
    <w:rsid w:val="00A24162"/>
    <w:rsid w:val="00A25023"/>
    <w:rsid w:val="00A26FA0"/>
    <w:rsid w:val="00A270EA"/>
    <w:rsid w:val="00A3025D"/>
    <w:rsid w:val="00A309B5"/>
    <w:rsid w:val="00A314A2"/>
    <w:rsid w:val="00A329E7"/>
    <w:rsid w:val="00A34BA2"/>
    <w:rsid w:val="00A36F27"/>
    <w:rsid w:val="00A42E32"/>
    <w:rsid w:val="00A469C2"/>
    <w:rsid w:val="00A46E63"/>
    <w:rsid w:val="00A51DC5"/>
    <w:rsid w:val="00A53DE1"/>
    <w:rsid w:val="00A615E1"/>
    <w:rsid w:val="00A63370"/>
    <w:rsid w:val="00A6513F"/>
    <w:rsid w:val="00A675F6"/>
    <w:rsid w:val="00A67B00"/>
    <w:rsid w:val="00A71791"/>
    <w:rsid w:val="00A755E8"/>
    <w:rsid w:val="00A80695"/>
    <w:rsid w:val="00A92D2D"/>
    <w:rsid w:val="00A93A5D"/>
    <w:rsid w:val="00AA2AFA"/>
    <w:rsid w:val="00AB2F36"/>
    <w:rsid w:val="00AB32F8"/>
    <w:rsid w:val="00AB5134"/>
    <w:rsid w:val="00AB610B"/>
    <w:rsid w:val="00AB696B"/>
    <w:rsid w:val="00AB713C"/>
    <w:rsid w:val="00AC53FE"/>
    <w:rsid w:val="00AC7AA7"/>
    <w:rsid w:val="00AD31FE"/>
    <w:rsid w:val="00AD360E"/>
    <w:rsid w:val="00AD40FB"/>
    <w:rsid w:val="00AD600F"/>
    <w:rsid w:val="00AD644E"/>
    <w:rsid w:val="00AD782D"/>
    <w:rsid w:val="00AD7A3E"/>
    <w:rsid w:val="00AE7650"/>
    <w:rsid w:val="00AF691F"/>
    <w:rsid w:val="00AF6ACC"/>
    <w:rsid w:val="00B00716"/>
    <w:rsid w:val="00B058EC"/>
    <w:rsid w:val="00B070A7"/>
    <w:rsid w:val="00B10C50"/>
    <w:rsid w:val="00B10EBE"/>
    <w:rsid w:val="00B208A3"/>
    <w:rsid w:val="00B22973"/>
    <w:rsid w:val="00B22C80"/>
    <w:rsid w:val="00B236F1"/>
    <w:rsid w:val="00B26A91"/>
    <w:rsid w:val="00B30E22"/>
    <w:rsid w:val="00B3710C"/>
    <w:rsid w:val="00B466F3"/>
    <w:rsid w:val="00B47843"/>
    <w:rsid w:val="00B47EA2"/>
    <w:rsid w:val="00B50F99"/>
    <w:rsid w:val="00B51D1B"/>
    <w:rsid w:val="00B52D24"/>
    <w:rsid w:val="00B540F4"/>
    <w:rsid w:val="00B60FD0"/>
    <w:rsid w:val="00B622DF"/>
    <w:rsid w:val="00B62AED"/>
    <w:rsid w:val="00B6332A"/>
    <w:rsid w:val="00B717F2"/>
    <w:rsid w:val="00B725A1"/>
    <w:rsid w:val="00B74863"/>
    <w:rsid w:val="00B81360"/>
    <w:rsid w:val="00B81760"/>
    <w:rsid w:val="00B82173"/>
    <w:rsid w:val="00B8494C"/>
    <w:rsid w:val="00B8672E"/>
    <w:rsid w:val="00B90A67"/>
    <w:rsid w:val="00B92CFC"/>
    <w:rsid w:val="00B96DD6"/>
    <w:rsid w:val="00B96FE2"/>
    <w:rsid w:val="00BA1546"/>
    <w:rsid w:val="00BA2BD6"/>
    <w:rsid w:val="00BB1582"/>
    <w:rsid w:val="00BB4E51"/>
    <w:rsid w:val="00BD0FAF"/>
    <w:rsid w:val="00BD431F"/>
    <w:rsid w:val="00BD5BF6"/>
    <w:rsid w:val="00BD6BBF"/>
    <w:rsid w:val="00BD7166"/>
    <w:rsid w:val="00BE13B8"/>
    <w:rsid w:val="00BE423E"/>
    <w:rsid w:val="00BF02B2"/>
    <w:rsid w:val="00BF61AC"/>
    <w:rsid w:val="00C009E8"/>
    <w:rsid w:val="00C0748B"/>
    <w:rsid w:val="00C1605E"/>
    <w:rsid w:val="00C16653"/>
    <w:rsid w:val="00C20984"/>
    <w:rsid w:val="00C212D2"/>
    <w:rsid w:val="00C32689"/>
    <w:rsid w:val="00C33561"/>
    <w:rsid w:val="00C47FA6"/>
    <w:rsid w:val="00C52DB8"/>
    <w:rsid w:val="00C57FC6"/>
    <w:rsid w:val="00C65D72"/>
    <w:rsid w:val="00C66A7D"/>
    <w:rsid w:val="00C776B6"/>
    <w:rsid w:val="00C779DA"/>
    <w:rsid w:val="00C814F7"/>
    <w:rsid w:val="00CA091D"/>
    <w:rsid w:val="00CA4B4D"/>
    <w:rsid w:val="00CB1B8E"/>
    <w:rsid w:val="00CB35C3"/>
    <w:rsid w:val="00CB5BEA"/>
    <w:rsid w:val="00CD323D"/>
    <w:rsid w:val="00CD6C57"/>
    <w:rsid w:val="00CE4030"/>
    <w:rsid w:val="00CE64B3"/>
    <w:rsid w:val="00CF1A49"/>
    <w:rsid w:val="00CF68F2"/>
    <w:rsid w:val="00D0362F"/>
    <w:rsid w:val="00D0630C"/>
    <w:rsid w:val="00D0726F"/>
    <w:rsid w:val="00D107C9"/>
    <w:rsid w:val="00D15B9D"/>
    <w:rsid w:val="00D23D72"/>
    <w:rsid w:val="00D243A9"/>
    <w:rsid w:val="00D24503"/>
    <w:rsid w:val="00D305E5"/>
    <w:rsid w:val="00D37CD3"/>
    <w:rsid w:val="00D632C2"/>
    <w:rsid w:val="00D66A52"/>
    <w:rsid w:val="00D66EFA"/>
    <w:rsid w:val="00D72A2D"/>
    <w:rsid w:val="00D80142"/>
    <w:rsid w:val="00D81CEB"/>
    <w:rsid w:val="00D854A9"/>
    <w:rsid w:val="00D87F86"/>
    <w:rsid w:val="00D900A7"/>
    <w:rsid w:val="00D9521A"/>
    <w:rsid w:val="00D9576F"/>
    <w:rsid w:val="00DA081B"/>
    <w:rsid w:val="00DA0A05"/>
    <w:rsid w:val="00DA3914"/>
    <w:rsid w:val="00DA59AA"/>
    <w:rsid w:val="00DB090F"/>
    <w:rsid w:val="00DB6915"/>
    <w:rsid w:val="00DB7E1E"/>
    <w:rsid w:val="00DC1751"/>
    <w:rsid w:val="00DC1B78"/>
    <w:rsid w:val="00DC2A2F"/>
    <w:rsid w:val="00DC2EFA"/>
    <w:rsid w:val="00DC600B"/>
    <w:rsid w:val="00DD4484"/>
    <w:rsid w:val="00DD63BE"/>
    <w:rsid w:val="00DE0FAA"/>
    <w:rsid w:val="00DE136D"/>
    <w:rsid w:val="00DE6534"/>
    <w:rsid w:val="00DE678E"/>
    <w:rsid w:val="00DF4D6C"/>
    <w:rsid w:val="00DF6478"/>
    <w:rsid w:val="00DF7F33"/>
    <w:rsid w:val="00E01117"/>
    <w:rsid w:val="00E01923"/>
    <w:rsid w:val="00E02A89"/>
    <w:rsid w:val="00E03D9A"/>
    <w:rsid w:val="00E03E3A"/>
    <w:rsid w:val="00E0403D"/>
    <w:rsid w:val="00E04F36"/>
    <w:rsid w:val="00E10968"/>
    <w:rsid w:val="00E142CD"/>
    <w:rsid w:val="00E14498"/>
    <w:rsid w:val="00E2397A"/>
    <w:rsid w:val="00E254DB"/>
    <w:rsid w:val="00E27A77"/>
    <w:rsid w:val="00E300FC"/>
    <w:rsid w:val="00E3036B"/>
    <w:rsid w:val="00E362DB"/>
    <w:rsid w:val="00E5632B"/>
    <w:rsid w:val="00E70240"/>
    <w:rsid w:val="00E71E6B"/>
    <w:rsid w:val="00E731F3"/>
    <w:rsid w:val="00E761CA"/>
    <w:rsid w:val="00E769CC"/>
    <w:rsid w:val="00E81CC5"/>
    <w:rsid w:val="00E85A87"/>
    <w:rsid w:val="00E85B4A"/>
    <w:rsid w:val="00E87544"/>
    <w:rsid w:val="00E87F11"/>
    <w:rsid w:val="00E9528E"/>
    <w:rsid w:val="00E964FC"/>
    <w:rsid w:val="00EA5099"/>
    <w:rsid w:val="00EA663C"/>
    <w:rsid w:val="00EA7B96"/>
    <w:rsid w:val="00EB65A1"/>
    <w:rsid w:val="00EC0578"/>
    <w:rsid w:val="00EC1351"/>
    <w:rsid w:val="00EC4CBF"/>
    <w:rsid w:val="00ED07CF"/>
    <w:rsid w:val="00ED283C"/>
    <w:rsid w:val="00ED4AB4"/>
    <w:rsid w:val="00ED4DFD"/>
    <w:rsid w:val="00EE0EC2"/>
    <w:rsid w:val="00EE2CA8"/>
    <w:rsid w:val="00EF17E8"/>
    <w:rsid w:val="00EF1E86"/>
    <w:rsid w:val="00EF51D9"/>
    <w:rsid w:val="00F0148F"/>
    <w:rsid w:val="00F05286"/>
    <w:rsid w:val="00F06BA6"/>
    <w:rsid w:val="00F130DD"/>
    <w:rsid w:val="00F13840"/>
    <w:rsid w:val="00F16649"/>
    <w:rsid w:val="00F22A04"/>
    <w:rsid w:val="00F24884"/>
    <w:rsid w:val="00F27C6B"/>
    <w:rsid w:val="00F41B71"/>
    <w:rsid w:val="00F441EB"/>
    <w:rsid w:val="00F46919"/>
    <w:rsid w:val="00F476C4"/>
    <w:rsid w:val="00F47A7B"/>
    <w:rsid w:val="00F5093A"/>
    <w:rsid w:val="00F5456A"/>
    <w:rsid w:val="00F6036B"/>
    <w:rsid w:val="00F61968"/>
    <w:rsid w:val="00F61DF9"/>
    <w:rsid w:val="00F671AF"/>
    <w:rsid w:val="00F67E3F"/>
    <w:rsid w:val="00F758CD"/>
    <w:rsid w:val="00F80891"/>
    <w:rsid w:val="00F81960"/>
    <w:rsid w:val="00F848C0"/>
    <w:rsid w:val="00F8769D"/>
    <w:rsid w:val="00F87957"/>
    <w:rsid w:val="00F9350C"/>
    <w:rsid w:val="00F94EB5"/>
    <w:rsid w:val="00F9624D"/>
    <w:rsid w:val="00F963B0"/>
    <w:rsid w:val="00FA228E"/>
    <w:rsid w:val="00FA27C8"/>
    <w:rsid w:val="00FA346D"/>
    <w:rsid w:val="00FA3841"/>
    <w:rsid w:val="00FA65BD"/>
    <w:rsid w:val="00FB31C1"/>
    <w:rsid w:val="00FB58F2"/>
    <w:rsid w:val="00FC6AEA"/>
    <w:rsid w:val="00FD2D8C"/>
    <w:rsid w:val="00FD3669"/>
    <w:rsid w:val="00FD3D13"/>
    <w:rsid w:val="00FD6575"/>
    <w:rsid w:val="00FE3FA4"/>
    <w:rsid w:val="00FE55A2"/>
    <w:rsid w:val="00FF0E7C"/>
    <w:rsid w:val="00FF2296"/>
    <w:rsid w:val="00FF6708"/>
    <w:rsid w:val="00FF7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CC134"/>
  <w15:chartTrackingRefBased/>
  <w15:docId w15:val="{B1DE91FC-8EC5-4E95-8482-458C687AD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customStyle="1" w:styleId="lt-line-clampline">
    <w:name w:val="lt-line-clamp__line"/>
    <w:basedOn w:val="DefaultParagraphFont"/>
    <w:rsid w:val="00FF0E7C"/>
  </w:style>
  <w:style w:type="character" w:styleId="UnresolvedMention">
    <w:name w:val="Unresolved Mention"/>
    <w:basedOn w:val="DefaultParagraphFont"/>
    <w:uiPriority w:val="99"/>
    <w:semiHidden/>
    <w:unhideWhenUsed/>
    <w:rsid w:val="00275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910">
      <w:bodyDiv w:val="1"/>
      <w:marLeft w:val="0"/>
      <w:marRight w:val="0"/>
      <w:marTop w:val="0"/>
      <w:marBottom w:val="0"/>
      <w:divBdr>
        <w:top w:val="none" w:sz="0" w:space="0" w:color="auto"/>
        <w:left w:val="none" w:sz="0" w:space="0" w:color="auto"/>
        <w:bottom w:val="none" w:sz="0" w:space="0" w:color="auto"/>
        <w:right w:val="none" w:sz="0" w:space="0" w:color="auto"/>
      </w:divBdr>
    </w:div>
    <w:div w:id="207451122">
      <w:bodyDiv w:val="1"/>
      <w:marLeft w:val="0"/>
      <w:marRight w:val="0"/>
      <w:marTop w:val="0"/>
      <w:marBottom w:val="0"/>
      <w:divBdr>
        <w:top w:val="none" w:sz="0" w:space="0" w:color="auto"/>
        <w:left w:val="none" w:sz="0" w:space="0" w:color="auto"/>
        <w:bottom w:val="none" w:sz="0" w:space="0" w:color="auto"/>
        <w:right w:val="none" w:sz="0" w:space="0" w:color="auto"/>
      </w:divBdr>
    </w:div>
    <w:div w:id="36714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connorreadnou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ayareaitguy.github.io/portfolio/" TargetMode="External"/><Relationship Id="rId12" Type="http://schemas.openxmlformats.org/officeDocument/2006/relationships/hyperlink" Target="https://www.credly.com/badges/a48a8dac-b742-4238-a20d-49340a0568ee/public_ur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alesforce.com/trailblazer/creadnou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salesforce.com/trailblazer/creadnour" TargetMode="External"/><Relationship Id="rId4" Type="http://schemas.openxmlformats.org/officeDocument/2006/relationships/webSettings" Target="webSettings.xml"/><Relationship Id="rId9" Type="http://schemas.openxmlformats.org/officeDocument/2006/relationships/hyperlink" Target="mailto:connorreadnour@gmail.com"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eadnour\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A46A976F7041659EA85399C2741E41"/>
        <w:category>
          <w:name w:val="General"/>
          <w:gallery w:val="placeholder"/>
        </w:category>
        <w:types>
          <w:type w:val="bbPlcHdr"/>
        </w:types>
        <w:behaviors>
          <w:behavior w:val="content"/>
        </w:behaviors>
        <w:guid w:val="{9209F812-DD00-4CE3-987A-C1E1E4214270}"/>
      </w:docPartPr>
      <w:docPartBody>
        <w:p w:rsidR="009647B7" w:rsidRDefault="00BF3191" w:rsidP="00BF3191">
          <w:pPr>
            <w:pStyle w:val="6DA46A976F7041659EA85399C2741E41"/>
          </w:pPr>
          <w:r w:rsidRPr="00CF1A49">
            <w:t>Skills</w:t>
          </w:r>
        </w:p>
      </w:docPartBody>
    </w:docPart>
    <w:docPart>
      <w:docPartPr>
        <w:name w:val="CD4533C68EC442CF8217C8A9AB82CE56"/>
        <w:category>
          <w:name w:val="General"/>
          <w:gallery w:val="placeholder"/>
        </w:category>
        <w:types>
          <w:type w:val="bbPlcHdr"/>
        </w:types>
        <w:behaviors>
          <w:behavior w:val="content"/>
        </w:behaviors>
        <w:guid w:val="{E2BAAE54-8D48-49DA-8BEA-76DFE35D3A5C}"/>
      </w:docPartPr>
      <w:docPartBody>
        <w:p w:rsidR="00AD3ED9" w:rsidRDefault="00B23366" w:rsidP="00B23366">
          <w:pPr>
            <w:pStyle w:val="CD4533C68EC442CF8217C8A9AB82CE56"/>
          </w:pPr>
          <w:r w:rsidRPr="00CF1A49">
            <w:t>·</w:t>
          </w:r>
        </w:p>
      </w:docPartBody>
    </w:docPart>
    <w:docPart>
      <w:docPartPr>
        <w:name w:val="5760E768583F43C9AD4E712CBC73E1CB"/>
        <w:category>
          <w:name w:val="General"/>
          <w:gallery w:val="placeholder"/>
        </w:category>
        <w:types>
          <w:type w:val="bbPlcHdr"/>
        </w:types>
        <w:behaviors>
          <w:behavior w:val="content"/>
        </w:behaviors>
        <w:guid w:val="{C303499E-C797-4C33-9EB0-20189A3D8AF7}"/>
      </w:docPartPr>
      <w:docPartBody>
        <w:p w:rsidR="00322C10" w:rsidRDefault="007968D8" w:rsidP="007968D8">
          <w:pPr>
            <w:pStyle w:val="5760E768583F43C9AD4E712CBC73E1CB"/>
          </w:pPr>
          <w:r w:rsidRPr="00CF1A49">
            <w:t>·</w:t>
          </w:r>
        </w:p>
      </w:docPartBody>
    </w:docPart>
    <w:docPart>
      <w:docPartPr>
        <w:name w:val="014F49A5FF734F3DA0EBF352A994426C"/>
        <w:category>
          <w:name w:val="General"/>
          <w:gallery w:val="placeholder"/>
        </w:category>
        <w:types>
          <w:type w:val="bbPlcHdr"/>
        </w:types>
        <w:behaviors>
          <w:behavior w:val="content"/>
        </w:behaviors>
        <w:guid w:val="{2DB1736B-D2B6-47AA-8428-C0F720A4FB11}"/>
      </w:docPartPr>
      <w:docPartBody>
        <w:p w:rsidR="00322C10" w:rsidRDefault="007968D8" w:rsidP="007968D8">
          <w:pPr>
            <w:pStyle w:val="014F49A5FF734F3DA0EBF352A994426C"/>
          </w:pPr>
          <w:r w:rsidRPr="00CF1A49">
            <w:t>·</w:t>
          </w:r>
        </w:p>
      </w:docPartBody>
    </w:docPart>
    <w:docPart>
      <w:docPartPr>
        <w:name w:val="E4596E92BEFF4BD5B743248B75455BF6"/>
        <w:category>
          <w:name w:val="General"/>
          <w:gallery w:val="placeholder"/>
        </w:category>
        <w:types>
          <w:type w:val="bbPlcHdr"/>
        </w:types>
        <w:behaviors>
          <w:behavior w:val="content"/>
        </w:behaviors>
        <w:guid w:val="{D007A2D3-A0FF-46D6-B395-09E457E5EE80}"/>
      </w:docPartPr>
      <w:docPartBody>
        <w:p w:rsidR="00647839" w:rsidRDefault="003C7898" w:rsidP="003C7898">
          <w:pPr>
            <w:pStyle w:val="E4596E92BEFF4BD5B743248B75455BF6"/>
          </w:pPr>
          <w:r w:rsidRPr="00CF1A49">
            <w:t>Experience</w:t>
          </w:r>
        </w:p>
      </w:docPartBody>
    </w:docPart>
    <w:docPart>
      <w:docPartPr>
        <w:name w:val="A4665AA1D20A437D91CC2D34B2F65D2F"/>
        <w:category>
          <w:name w:val="General"/>
          <w:gallery w:val="placeholder"/>
        </w:category>
        <w:types>
          <w:type w:val="bbPlcHdr"/>
        </w:types>
        <w:behaviors>
          <w:behavior w:val="content"/>
        </w:behaviors>
        <w:guid w:val="{8C25CD11-58D5-4554-BB97-B17BB52A74D7}"/>
      </w:docPartPr>
      <w:docPartBody>
        <w:p w:rsidR="00647839" w:rsidRDefault="003C7898" w:rsidP="003C7898">
          <w:pPr>
            <w:pStyle w:val="A4665AA1D20A437D91CC2D34B2F65D2F"/>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D26"/>
    <w:rsid w:val="0003466A"/>
    <w:rsid w:val="00037E03"/>
    <w:rsid w:val="00053762"/>
    <w:rsid w:val="00065781"/>
    <w:rsid w:val="00067C5D"/>
    <w:rsid w:val="00133FFD"/>
    <w:rsid w:val="00157BB8"/>
    <w:rsid w:val="0016320D"/>
    <w:rsid w:val="00181E0D"/>
    <w:rsid w:val="0019141F"/>
    <w:rsid w:val="001A18BE"/>
    <w:rsid w:val="001A33A3"/>
    <w:rsid w:val="001B6498"/>
    <w:rsid w:val="001C2653"/>
    <w:rsid w:val="001F352C"/>
    <w:rsid w:val="001F7A5F"/>
    <w:rsid w:val="00203286"/>
    <w:rsid w:val="00220DA3"/>
    <w:rsid w:val="00222B36"/>
    <w:rsid w:val="00225719"/>
    <w:rsid w:val="00226054"/>
    <w:rsid w:val="0023737F"/>
    <w:rsid w:val="00240BE6"/>
    <w:rsid w:val="00262182"/>
    <w:rsid w:val="00264DF0"/>
    <w:rsid w:val="00267393"/>
    <w:rsid w:val="002A00F1"/>
    <w:rsid w:val="002A22C7"/>
    <w:rsid w:val="002B1F03"/>
    <w:rsid w:val="002B28E8"/>
    <w:rsid w:val="002F24A6"/>
    <w:rsid w:val="003002D7"/>
    <w:rsid w:val="00314155"/>
    <w:rsid w:val="00321AD5"/>
    <w:rsid w:val="00322C10"/>
    <w:rsid w:val="00326726"/>
    <w:rsid w:val="003274FE"/>
    <w:rsid w:val="00333C34"/>
    <w:rsid w:val="0034660C"/>
    <w:rsid w:val="00365858"/>
    <w:rsid w:val="003811BD"/>
    <w:rsid w:val="00381800"/>
    <w:rsid w:val="00386BFA"/>
    <w:rsid w:val="003A3684"/>
    <w:rsid w:val="003C7898"/>
    <w:rsid w:val="003E6BF1"/>
    <w:rsid w:val="0041332F"/>
    <w:rsid w:val="0043256A"/>
    <w:rsid w:val="00440A35"/>
    <w:rsid w:val="00473B65"/>
    <w:rsid w:val="00481E51"/>
    <w:rsid w:val="004A2E36"/>
    <w:rsid w:val="004B3A22"/>
    <w:rsid w:val="004C5CB2"/>
    <w:rsid w:val="004D15F7"/>
    <w:rsid w:val="004D4E0A"/>
    <w:rsid w:val="00540F8E"/>
    <w:rsid w:val="00554A87"/>
    <w:rsid w:val="0055733D"/>
    <w:rsid w:val="00577EB7"/>
    <w:rsid w:val="0058293D"/>
    <w:rsid w:val="00583AD9"/>
    <w:rsid w:val="005A203F"/>
    <w:rsid w:val="005C2797"/>
    <w:rsid w:val="005E3DFA"/>
    <w:rsid w:val="00605E4F"/>
    <w:rsid w:val="0062044C"/>
    <w:rsid w:val="00624195"/>
    <w:rsid w:val="00647839"/>
    <w:rsid w:val="00652A2E"/>
    <w:rsid w:val="006626AB"/>
    <w:rsid w:val="0066597E"/>
    <w:rsid w:val="006716C5"/>
    <w:rsid w:val="00683767"/>
    <w:rsid w:val="00690610"/>
    <w:rsid w:val="006B2936"/>
    <w:rsid w:val="006C28EF"/>
    <w:rsid w:val="006C5465"/>
    <w:rsid w:val="006F03EC"/>
    <w:rsid w:val="00716FC4"/>
    <w:rsid w:val="007968D8"/>
    <w:rsid w:val="007C2D9E"/>
    <w:rsid w:val="008520F3"/>
    <w:rsid w:val="00881E01"/>
    <w:rsid w:val="00890455"/>
    <w:rsid w:val="008A55F4"/>
    <w:rsid w:val="008A6984"/>
    <w:rsid w:val="008B2EB4"/>
    <w:rsid w:val="008F5BA6"/>
    <w:rsid w:val="008F5D26"/>
    <w:rsid w:val="009125C9"/>
    <w:rsid w:val="009337E5"/>
    <w:rsid w:val="00934A16"/>
    <w:rsid w:val="00941250"/>
    <w:rsid w:val="0095636B"/>
    <w:rsid w:val="009647B7"/>
    <w:rsid w:val="009662C8"/>
    <w:rsid w:val="009662EE"/>
    <w:rsid w:val="009842F8"/>
    <w:rsid w:val="009A5DEF"/>
    <w:rsid w:val="009D2AA8"/>
    <w:rsid w:val="009E7AA1"/>
    <w:rsid w:val="009F09C8"/>
    <w:rsid w:val="00A24674"/>
    <w:rsid w:val="00A3025D"/>
    <w:rsid w:val="00A33647"/>
    <w:rsid w:val="00A707D5"/>
    <w:rsid w:val="00A73B7E"/>
    <w:rsid w:val="00A81A08"/>
    <w:rsid w:val="00A92D2D"/>
    <w:rsid w:val="00A950D5"/>
    <w:rsid w:val="00AA78CA"/>
    <w:rsid w:val="00AB696B"/>
    <w:rsid w:val="00AD3ED9"/>
    <w:rsid w:val="00AE3616"/>
    <w:rsid w:val="00AF632A"/>
    <w:rsid w:val="00B03F45"/>
    <w:rsid w:val="00B23366"/>
    <w:rsid w:val="00B46887"/>
    <w:rsid w:val="00B725A1"/>
    <w:rsid w:val="00B92CFC"/>
    <w:rsid w:val="00B94C11"/>
    <w:rsid w:val="00BB05FE"/>
    <w:rsid w:val="00BD0FAF"/>
    <w:rsid w:val="00BE13B8"/>
    <w:rsid w:val="00BF10C4"/>
    <w:rsid w:val="00BF3191"/>
    <w:rsid w:val="00C009E8"/>
    <w:rsid w:val="00C16D50"/>
    <w:rsid w:val="00C33D3F"/>
    <w:rsid w:val="00C7181E"/>
    <w:rsid w:val="00C83F96"/>
    <w:rsid w:val="00CB6154"/>
    <w:rsid w:val="00CC12D0"/>
    <w:rsid w:val="00CD4699"/>
    <w:rsid w:val="00CD7EAD"/>
    <w:rsid w:val="00D23D72"/>
    <w:rsid w:val="00D30B80"/>
    <w:rsid w:val="00D46798"/>
    <w:rsid w:val="00D5596A"/>
    <w:rsid w:val="00D65095"/>
    <w:rsid w:val="00D72571"/>
    <w:rsid w:val="00DA200D"/>
    <w:rsid w:val="00DC0F10"/>
    <w:rsid w:val="00DC4555"/>
    <w:rsid w:val="00DE7519"/>
    <w:rsid w:val="00DF3755"/>
    <w:rsid w:val="00DF5065"/>
    <w:rsid w:val="00E04C46"/>
    <w:rsid w:val="00E142CD"/>
    <w:rsid w:val="00E3015C"/>
    <w:rsid w:val="00E75B0C"/>
    <w:rsid w:val="00E86723"/>
    <w:rsid w:val="00EA2682"/>
    <w:rsid w:val="00EB07D1"/>
    <w:rsid w:val="00ED283C"/>
    <w:rsid w:val="00ED4AB4"/>
    <w:rsid w:val="00EF5372"/>
    <w:rsid w:val="00F05286"/>
    <w:rsid w:val="00F166AF"/>
    <w:rsid w:val="00F418E9"/>
    <w:rsid w:val="00F5093A"/>
    <w:rsid w:val="00F572C4"/>
    <w:rsid w:val="00F627A0"/>
    <w:rsid w:val="00F70588"/>
    <w:rsid w:val="00FE3FA4"/>
    <w:rsid w:val="00FF6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character" w:styleId="SubtleReference">
    <w:name w:val="Subtle Reference"/>
    <w:basedOn w:val="DefaultParagraphFont"/>
    <w:uiPriority w:val="10"/>
    <w:qFormat/>
    <w:rPr>
      <w:b/>
      <w:caps w:val="0"/>
      <w:smallCaps/>
      <w:color w:val="595959" w:themeColor="text1" w:themeTint="A6"/>
    </w:rPr>
  </w:style>
  <w:style w:type="paragraph" w:customStyle="1" w:styleId="6DA46A976F7041659EA85399C2741E41">
    <w:name w:val="6DA46A976F7041659EA85399C2741E41"/>
    <w:rsid w:val="00BF3191"/>
  </w:style>
  <w:style w:type="paragraph" w:customStyle="1" w:styleId="CD4533C68EC442CF8217C8A9AB82CE56">
    <w:name w:val="CD4533C68EC442CF8217C8A9AB82CE56"/>
    <w:rsid w:val="00B23366"/>
  </w:style>
  <w:style w:type="paragraph" w:customStyle="1" w:styleId="5760E768583F43C9AD4E712CBC73E1CB">
    <w:name w:val="5760E768583F43C9AD4E712CBC73E1CB"/>
    <w:rsid w:val="007968D8"/>
  </w:style>
  <w:style w:type="paragraph" w:customStyle="1" w:styleId="014F49A5FF734F3DA0EBF352A994426C">
    <w:name w:val="014F49A5FF734F3DA0EBF352A994426C"/>
    <w:rsid w:val="007968D8"/>
  </w:style>
  <w:style w:type="paragraph" w:customStyle="1" w:styleId="E4596E92BEFF4BD5B743248B75455BF6">
    <w:name w:val="E4596E92BEFF4BD5B743248B75455BF6"/>
    <w:rsid w:val="003C7898"/>
  </w:style>
  <w:style w:type="paragraph" w:customStyle="1" w:styleId="A4665AA1D20A437D91CC2D34B2F65D2F">
    <w:name w:val="A4665AA1D20A437D91CC2D34B2F65D2F"/>
    <w:rsid w:val="003C78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532572-d567-4d67-8727-f12f7bb6aed3}" enabled="0" method="" siteId="{16532572-d567-4d67-8727-f12f7bb6aed3}" removed="1"/>
</clbl:labelList>
</file>

<file path=docProps/app.xml><?xml version="1.0" encoding="utf-8"?>
<Properties xmlns="http://schemas.openxmlformats.org/officeDocument/2006/extended-properties" xmlns:vt="http://schemas.openxmlformats.org/officeDocument/2006/docPropsVTypes">
  <Template>Modern chronological resume.dotx</Template>
  <TotalTime>2</TotalTime>
  <Pages>3</Pages>
  <Words>1038</Words>
  <Characters>5920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Readnour</dc:creator>
  <cp:keywords/>
  <dc:description/>
  <cp:lastModifiedBy>Connor R</cp:lastModifiedBy>
  <cp:revision>3</cp:revision>
  <cp:lastPrinted>2026-03-03T17:31:00Z</cp:lastPrinted>
  <dcterms:created xsi:type="dcterms:W3CDTF">2026-04-28T18:50:00Z</dcterms:created>
  <dcterms:modified xsi:type="dcterms:W3CDTF">2026-09-02T16:06:00Z</dcterms:modified>
  <cp:category/>
</cp:coreProperties>
</file>